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Buk Baibel long Tok Pisin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Buk Baibel long Tok Pisin</w:t>
      </w:r>
      <w:r>
        <w:rPr>
          <w:lang w:val="png_PG" w:bidi="png_PG"/>
        </w:rPr>
        <w:t xml:space="preserve"> © 1969-2008 </w:t>
      </w:r>
      <w:hyperlink r:id="rId13">
        <w:r>
          <w:rPr>
            <w:lang w:val="png_PG" w:bidi="png_PG"/>
          </w:rPr>
          <w:rPr>
            <w:color w:val="0000EE"/>
            <w:u w:val="single"/>
          </w:rPr>
          <w:t>The Bible Society of Papua New Guinea</w:t>
        </w:r>
      </w:hyperlink>
      <w:r>
        <w:rPr>
          <w:lang w:val="png_PG" w:bidi="png_PG"/>
        </w:rPr>
        <w:t xml:space="preserve">, licensed under a </w:t>
      </w:r>
      <w:hyperlink r:id="rId14">
        <w:r>
          <w:rPr>
            <w:lang w:val="png_PG" w:bidi="png_PG"/>
          </w:rPr>
          <w:rPr>
            <w:color w:val="0000EE"/>
            <w:u w:val="single"/>
          </w:rPr>
          <w:t>CC BY-NC-ND 4.0 license</w:t>
        </w:r>
      </w:hyperlink>
      <w:r>
        <w:rPr>
          <w:lang w:val="png_PG" w:bidi="png_PG"/>
        </w:rPr>
        <w:t>.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Buk Baibel long Tok Pisin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ng_PG" w:bidi="png_PG"/>
        </w:rPr>
        <w:t>Joel 1:1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</w:t>
      </w:r>
      <w:r>
        <w:rPr>
          <w:lang w:val="png_PG" w:bidi="png_PG"/>
        </w:rPr>
        <w:t xml:space="preserve"> Dispela tok Bikpela i givim long Joel, pikinini bilong Petuel.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</w:t>
      </w:r>
      <w:r>
        <w:rPr>
          <w:lang w:val="png_PG" w:bidi="png_PG"/>
        </w:rPr>
        <w:t xml:space="preserve"> Yupela lapun manmeri, harim. Na yupela olgeta manmeri bilong Juda, harim. Mi laik askim yupela long ol samting nau i kamap. I gat kain samting olsem i bin kamap bipo long taim bilong yupela na long taim bilong ol tumbuna bilong yupela, o nogat? Mi ting nogat.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3</w:t>
      </w:r>
      <w:r>
        <w:rPr>
          <w:lang w:val="png_PG" w:bidi="png_PG"/>
        </w:rPr>
        <w:t xml:space="preserve"> Yupela i mas tokim ol pikinini bilong yupela long dispela samting. Na ol i mas tokim ol pikinini bilong ol, na ol pikinini i mas tokim ol lain i kamap bihain.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4</w:t>
      </w:r>
      <w:r>
        <w:rPr>
          <w:lang w:val="png_PG" w:bidi="png_PG"/>
        </w:rPr>
        <w:t xml:space="preserve"> Ol 4-pela kain grasopa i kamap na pinisim tru olgeta lip bilong olgeta samting. Ol samting ol namba wan lain grasopa i larim i stap, orait ol namba 2 lain i kam pinisim. Na ol namba 3 na namba 4 lain i mekim olsem tasol, na ol i pinisim tru olgeta samting.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5</w:t>
      </w:r>
      <w:r>
        <w:rPr>
          <w:lang w:val="png_PG" w:bidi="png_PG"/>
        </w:rPr>
        <w:t xml:space="preserve"> Yupela ol man bilong spak, yupela kirap na krai. Na yupela ol man i save dring wain, yupela tu i mas krai, long wanem, ol grasopa i bagarapim pinis olgeta pikinini wain bilong wokim nupela wain.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6</w:t>
      </w:r>
      <w:r>
        <w:rPr>
          <w:lang w:val="png_PG" w:bidi="png_PG"/>
        </w:rPr>
        <w:t xml:space="preserve"> Bikpela lain grasopa olsem wanpela bikpela lain ami i karamapim olgeta hap graun bilong kantri bilong yumi. Ol i strongpela tru, na i planti tumas, na i no inap man i kaunim. Na ol tit bilong ol i sap olsem ol tit bilong laion.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7</w:t>
      </w:r>
      <w:r>
        <w:rPr>
          <w:lang w:val="png_PG" w:bidi="png_PG"/>
        </w:rPr>
        <w:t xml:space="preserve"> Ol i bagarapim pinis ol diwai wain bilong yumi, na ol i kaikai ol diwai fik bilong yumi. Ol i kaikai olgeta skin bilong ol diwai na ol han bilong ol i kamap drai na ol i wait i stap.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8</w:t>
      </w:r>
      <w:r>
        <w:rPr>
          <w:lang w:val="png_PG" w:bidi="png_PG"/>
        </w:rPr>
        <w:t xml:space="preserve"> Yupela ol manmeri, yupela i mas krai, olsem yangpela meri i krai long taim yangpela man em i laik maritim, em i dai pinis.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9</w:t>
      </w:r>
      <w:r>
        <w:rPr>
          <w:lang w:val="png_PG" w:bidi="png_PG"/>
        </w:rPr>
        <w:t xml:space="preserve"> I no gat kaikai na wain bilong mekim ofa long God long haus bilong en. Ol pris i no gat samting bilong mekim ofa long Bikpela, olsem na ol i krai.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10</w:t>
      </w:r>
      <w:r>
        <w:rPr>
          <w:lang w:val="png_PG" w:bidi="png_PG"/>
        </w:rPr>
        <w:t xml:space="preserve"> Ol gaden i stap nating na i no gat kaikai. Na graun tu i krai, long wanem, olgeta kaikai long gaden i bagarap, na olgeta pikinini bilong wain i drai pinis, na ol diwai oliv i drai.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11</w:t>
      </w:r>
      <w:r>
        <w:rPr>
          <w:lang w:val="png_PG" w:bidi="png_PG"/>
        </w:rPr>
        <w:t xml:space="preserve"> Yupela ol man i save wok long gaden, yupela i mas bel sori na krai. Na yupela ol man i wok long gaden wain, yupela i mas krai. Long wanem, olgeta wit na bali na olgeta kaikai samting i bagarap pinis.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12</w:t>
      </w:r>
      <w:r>
        <w:rPr>
          <w:lang w:val="png_PG" w:bidi="png_PG"/>
        </w:rPr>
        <w:t xml:space="preserve"> Ol diwai wain wantaim ol diwai fik i drai pinis. Na olgeta arapela kain diwai bilong karim kaikai, ol tu i drai. Olsem na amamas bilong ol manmeri i pinis olgeta.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13</w:t>
      </w:r>
      <w:r>
        <w:rPr>
          <w:lang w:val="png_PG" w:bidi="png_PG"/>
        </w:rPr>
        <w:t xml:space="preserve"> Yupela ol pris i save mekim ofa long alta, yupela i mas putim klos bilong sori, na yupela i mas krai. Long nait yupela i mas putim klos bilong sori na go insait long haus bilong God na krai i stap inap long tulait. Long wanem, i no gat kaikai na wain bilong mekim ofa long God bilong yumi.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14</w:t>
      </w:r>
      <w:r>
        <w:rPr>
          <w:lang w:val="png_PG" w:bidi="png_PG"/>
        </w:rPr>
        <w:t xml:space="preserve"> Yupela tokim olgeta manmeri, ol i mas tambu long kaikai. Na singautim olgeta manmeri i kam bung bilong mekim lotu. Bungim ol lida na olgeta manmeri bilong Juda, na yupela go insait long haus bilong God, Bikpela bilong yumi, na singaut long em.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15</w:t>
      </w:r>
      <w:r>
        <w:rPr>
          <w:lang w:val="png_PG" w:bidi="png_PG"/>
        </w:rPr>
        <w:t xml:space="preserve"> Long wanem, klostu bai taim nogut i kamap, em De bilong Bikpela. Em i taim bilong Bikpela i mekim save long olgeta lain pipel. Long dispela taim God I Gat Olgeta Strong bai i salim bikpela bagarap i kam long yumi. Sori tumas, dispela De bai i nogut tru.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16</w:t>
      </w:r>
      <w:r>
        <w:rPr>
          <w:lang w:val="png_PG" w:bidi="png_PG"/>
        </w:rPr>
        <w:t xml:space="preserve"> Ol kaikai samting i bagarap pinis na yumi no inap mekim wanpela samting. Na bai yumi go long haus bilong God, tasol yumi no inap amamas.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17</w:t>
      </w:r>
      <w:r>
        <w:rPr>
          <w:lang w:val="png_PG" w:bidi="png_PG"/>
        </w:rPr>
        <w:t xml:space="preserve"> Graun i no gat wara, olsem na ol pikinini kaikai i dai insait long graun, na i no gat kaikai i kamap. Olsem na ol haus bilong putim kaikai i stap nating na i bagarap.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18</w:t>
      </w:r>
      <w:r>
        <w:rPr>
          <w:lang w:val="png_PG" w:bidi="png_PG"/>
        </w:rPr>
        <w:t xml:space="preserve"> Sori tumas, ol bulmakau i hangre nogut na i singaut. Ol i longlong nabaut, long wanem, i no gat gras i stap. Na ol lain sipsip tu i hangre na i kamap bun nating.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19</w:t>
      </w:r>
      <w:r>
        <w:rPr>
          <w:lang w:val="png_PG" w:bidi="png_PG"/>
        </w:rPr>
        <w:t xml:space="preserve"> Bikpela, mi beten strong long yu, long wanem, olgeta gras na diwai i drai pinis olsem paia i kukim ol.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20</w:t>
      </w:r>
      <w:r>
        <w:rPr>
          <w:lang w:val="png_PG" w:bidi="png_PG"/>
        </w:rPr>
        <w:t xml:space="preserve"> Ol wel abus tu i singaut long yu, long wanem, olgeta wara i drai na olgeta gras i drai pinis.</w:t>
      </w:r>
    </w:p>
    <w:p>
      <w:pPr>
        <w:pStyle w:val="Heading2"/>
      </w:pPr>
      <w:r>
        <w:rPr>
          <w:lang w:val="png_PG" w:bidi="png_PG"/>
        </w:rPr>
        <w:t>Joel 2:1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</w:t>
      </w:r>
      <w:r>
        <w:rPr>
          <w:lang w:val="png_PG" w:bidi="png_PG"/>
        </w:rPr>
        <w:t xml:space="preserve"> De bilong Bikpela i mekim save long ol manmeri bilong mekim sin, em i kamap klostu nau. Olsem na yupela i mas winim ol biugel na paitim ol belo long Saion, em maunten bilong God yet. Na olgeta manmeri bilong Juda i mas guria long dispela De.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</w:t>
      </w:r>
      <w:r>
        <w:rPr>
          <w:lang w:val="png_PG" w:bidi="png_PG"/>
        </w:rPr>
        <w:t xml:space="preserve"> Dispela De bilong Bikpela bai i tudak tru, na bai i gat planti blakpela klaut i karamapim skai. Bikpela lain grasopa i olsem ol bikpela lain soldia, na wantu ol i kamap antap long ol maunten olsem lait bilong san i kamap long moning. Kain samting olsem i no bin kamap bipo, na kain samting olsem bai i no inap kamap bihain.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3</w:t>
      </w:r>
      <w:r>
        <w:rPr>
          <w:lang w:val="png_PG" w:bidi="png_PG"/>
        </w:rPr>
        <w:t xml:space="preserve"> Ol i pinisim kaikai na gras samting olsem paia i kukim kunai. Ples ol i no kamap long en yet i gutpela olsem gaden Iden, tasol ples ol i kaikai olgeta lip pinis, em i kamap ples drai. Ol i no larim wanpela lip i stap. Nogat tru. Ol i pinisim olgeta.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4</w:t>
      </w:r>
      <w:r>
        <w:rPr>
          <w:lang w:val="png_PG" w:bidi="png_PG"/>
        </w:rPr>
        <w:t xml:space="preserve"> Ol dispela grasopa i ran i kam olsem ol hos bilong pait.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5</w:t>
      </w:r>
      <w:r>
        <w:rPr>
          <w:lang w:val="png_PG" w:bidi="png_PG"/>
        </w:rPr>
        <w:t xml:space="preserve"> Taim ol i kalap i go antap long het bilong ol maunten, ol i pairap olsem karis i pairap long ston, na olsem kunai i paia na i pairap. Ol i lain olsem bikpela lain soldia i redi long pait.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6</w:t>
      </w:r>
      <w:r>
        <w:rPr>
          <w:lang w:val="png_PG" w:bidi="png_PG"/>
        </w:rPr>
        <w:t xml:space="preserve"> Taim ol i kam klostu, olgeta manmeri i pret nogut tru, na strong bilong ol i pinis.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7</w:t>
      </w:r>
      <w:r>
        <w:rPr>
          <w:lang w:val="png_PG" w:bidi="png_PG"/>
        </w:rPr>
        <w:t xml:space="preserve"> Ol dispela grasopa i ran i kam olsem ol man bilong pait, na ol i go antap long ol banis bilong taun. Na ol i wokabaut i go stret tasol, olsem ol soldia i mas na wokabaut i go. Ol i no tanim i go long narapela hap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8</w:t>
      </w:r>
      <w:r>
        <w:rPr>
          <w:lang w:val="png_PG" w:bidi="png_PG"/>
        </w:rPr>
        <w:t xml:space="preserve"> na ol i no pasim rot bilong ol yet. Ol i brukim olgeta banis na i go insait, na i no gat wanpela samting inap long pasim ol.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9</w:t>
      </w:r>
      <w:r>
        <w:rPr>
          <w:lang w:val="png_PG" w:bidi="png_PG"/>
        </w:rPr>
        <w:t xml:space="preserve"> Ol i ran i go long ol taun, na ol i kalapim banis na i go daun insait long taun. Na ol i go antap long ol haus, na i go insait long ol windo olsem ol stilman.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10</w:t>
      </w:r>
      <w:r>
        <w:rPr>
          <w:lang w:val="png_PG" w:bidi="png_PG"/>
        </w:rPr>
        <w:t xml:space="preserve"> Ol i wokabaut i go na graun wantaim skai i guria. Na san wantaim mun i kamap tudak, na ol sta i no lait moa.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11</w:t>
      </w:r>
      <w:r>
        <w:rPr>
          <w:lang w:val="png_PG" w:bidi="png_PG"/>
        </w:rPr>
        <w:t xml:space="preserve"> Bikpela i singaut strong long ol soldia bilong en, na maus bilong en i pairap olsem klaut i pairap. I gat planti strongpela soldia i bihainim tok bilong en. Olaman, De bilong Bikpela em i nogut tru. Olsem na husat inap i stap gut na i no bagarap long dispela De?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12</w:t>
      </w:r>
      <w:r>
        <w:rPr>
          <w:lang w:val="png_PG" w:bidi="png_PG"/>
        </w:rPr>
        <w:t xml:space="preserve"> Orait Bikpela i tok, “Tru, dispela olgeta samting bai i kamap, tasol nau yupela i mas tanim bel tru na kam bek long mi. Na yupela i mas tambu long kaikai na yupela i mas bel sori na krai na kam bek long mi.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13</w:t>
      </w:r>
      <w:r>
        <w:rPr>
          <w:lang w:val="png_PG" w:bidi="png_PG"/>
        </w:rPr>
        <w:t xml:space="preserve"> Maski long brukim nating ol klos bilong yupela, bilong makim sori bilong yupela. Long bel bilong yupela yet yupela i mas sori tru long ol sin bilong yupela.” Yupela i mas kam bek long God, Bikpela bilong yumi. Pasin bilong sori na marimari i pulap long em. Em i no save belhat kwik. Em i save laikim yumi tumas oltaim. Oltaim em i redi long lusim sin bilong yumi na long lusim pasin bilong bekim rong bilong yumi.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14</w:t>
      </w:r>
      <w:r>
        <w:rPr>
          <w:lang w:val="png_PG" w:bidi="png_PG"/>
        </w:rPr>
        <w:t xml:space="preserve"> Sapos yupela i kam bek long God, Bikpela bilong yumi, ating em bai i senisim tingting bilong en na i mekim gut long yumi na givim yumi planti kaikai. Olsem na bai yumi gat kaikai na wain bilong mekim ofa long en.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15</w:t>
      </w:r>
      <w:r>
        <w:rPr>
          <w:lang w:val="png_PG" w:bidi="png_PG"/>
        </w:rPr>
        <w:t xml:space="preserve"> Yupela i mas winim biugel long maunten Saion. Tokim ol manmeri long ol i mas tambu long kaikai, na yupela i mas bungim ol bilong mekim lotu.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16</w:t>
      </w:r>
      <w:r>
        <w:rPr>
          <w:lang w:val="png_PG" w:bidi="png_PG"/>
        </w:rPr>
        <w:t xml:space="preserve"> Bungim olgeta manmeri, na tokim ol long redi long mekim bikpela lotu. Bringim olgeta lapun manmeri na olgeta pikinini na ol liklik pikinini i dring susu yet i kam. Na ol nupela marit tu i mas lusim haus na i kam.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17</w:t>
      </w:r>
      <w:r>
        <w:rPr>
          <w:lang w:val="png_PG" w:bidi="png_PG"/>
        </w:rPr>
        <w:t xml:space="preserve"> Ol pris i save mekim wok bilong Bikpela long haus bilong en, namel long dua na alta, ol i mas krai na prea olsem, “Bikpela yu mas sori long mipela ol manmeri bilong yu. Sapos yu no sori long mipela, bai ol arapela lain manmeri i givim baksait long mipela na tok bilas long mipela olsem, ‘God bilong yupela i stap we?’”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18</w:t>
      </w:r>
      <w:r>
        <w:rPr>
          <w:lang w:val="png_PG" w:bidi="png_PG"/>
        </w:rPr>
        <w:t xml:space="preserve"> Orait ol i tanim bel na Bikpela i tingting planti long graun bilong en, na em i marimari long ol manmeri bilong en.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19</w:t>
      </w:r>
      <w:r>
        <w:rPr>
          <w:lang w:val="png_PG" w:bidi="png_PG"/>
        </w:rPr>
        <w:t xml:space="preserve"> Em i tok olsem, “Nau mi laik givim yupela kaikai na wain na wel bilong diwai oliv, na bai yupela i gat planti. Na bai ol arapela lain manmeri i no moa givim baksait long yupela.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20</w:t>
      </w:r>
      <w:r>
        <w:rPr>
          <w:lang w:val="png_PG" w:bidi="png_PG"/>
        </w:rPr>
        <w:t xml:space="preserve"> Bai mi rausim ol dispela grasopa bilong hap not. Bai mi rausim ol i go long ples i drai tru na i no gat wanpela samting i stap long en. Ol namba wan lain grasopa bai mi rausim i go daun long raunwara Detsi, na las lain bilong ol bai mi rausim i go daun long biksolwara Mediterenian. Ol bodi bilong ol dispela grasopa i dai pinis, ol bai i sting na smel nogut tru bai i kamap. Bai mi mekim olsem bilong bekim olgeta samting ol i bin mekim long yupela.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21</w:t>
      </w:r>
      <w:r>
        <w:rPr>
          <w:lang w:val="png_PG" w:bidi="png_PG"/>
        </w:rPr>
        <w:t xml:space="preserve"> “Graun, yu no ken pret. Yu mas amamas na belgut, long wanem, mi Bikpela, mi mekim planti gutpela pasin long yu.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22</w:t>
      </w:r>
      <w:r>
        <w:rPr>
          <w:lang w:val="png_PG" w:bidi="png_PG"/>
        </w:rPr>
        <w:t xml:space="preserve"> Ol animal, yupela i no ken pret. Long wanem, gras i kamap gen. Na ol diwai i karim kaikai, na i gat planti pikinini bilong diwai fik na diwai wain.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23</w:t>
      </w:r>
      <w:r>
        <w:rPr>
          <w:lang w:val="png_PG" w:bidi="png_PG"/>
        </w:rPr>
        <w:t xml:space="preserve"> “Ol manmeri bilong Saion, yupela i mas amamas. Yupela i mas amamas long ol samting mi God, Bikpela bilong yupela, mi mekim bilong helpim yupela. Mi givim yupela inap ren long taim bilong planim kaikai, na mi salim planti ren i kam long yupela long namba wan mun.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24</w:t>
      </w:r>
      <w:r>
        <w:rPr>
          <w:lang w:val="png_PG" w:bidi="png_PG"/>
        </w:rPr>
        <w:t xml:space="preserve"> Ol pikinini bilong wit bai i pulap tru long ol ples bilong rausim lip samting bilong wit. Na long ol hul bilong wokim wain na wel bilong diwai oliv, wain na wel bai i pulap tru na bai i kapsait.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25</w:t>
      </w:r>
      <w:r>
        <w:rPr>
          <w:lang w:val="png_PG" w:bidi="png_PG"/>
        </w:rPr>
        <w:t xml:space="preserve"> Mi yet mi bin salim ol dispela grasopa i kam long yupela olsem ol soldia. Olsem na bai mi bekim olgeta samting i bin lus long ol dispela yia ol bikpela lain grasopa i bin kaikai olgeta samting bilong yupela.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26</w:t>
      </w:r>
      <w:r>
        <w:rPr>
          <w:lang w:val="png_PG" w:bidi="png_PG"/>
        </w:rPr>
        <w:t xml:space="preserve"> Bai yupela i gat planti samting bilong kaikai na bai yupela i pulap tru. Na bai yupela i litimapim nem bilong mi God, Bikpela bilong yupela, long wanem, mi mekim planti gutpela samting long yupela. Na bai ol arapela lain i no inap mekim yupela ol manmeri bilong mi i sem gen.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27</w:t>
      </w:r>
      <w:r>
        <w:rPr>
          <w:lang w:val="png_PG" w:bidi="png_PG"/>
        </w:rPr>
        <w:t xml:space="preserve"> Olsem na yupela Israel, yupela bai i save olsem mi stap wantaim yupela, na mi Bikpela, mi tasol mi God bilong yupela. Na bai ol arapela lain i no inap mekim yupela ol manmeri bilong mi i sem gen.”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28</w:t>
      </w:r>
      <w:r>
        <w:rPr>
          <w:lang w:val="png_PG" w:bidi="png_PG"/>
        </w:rPr>
        <w:t xml:space="preserve"> Bikpela i tok moa olsem, “Bihain bai mi kapsaitim spirit bilong mi long olgeta manmeri. Na ol pikinini man na pikinini meri bilong yupela bai i autim tok bilong mi olsem ol profet. Na bai ol lapun man bilong yupela i driman, na ol yangpela man bai i lukim ol samting olsem driman.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29</w:t>
      </w:r>
      <w:r>
        <w:rPr>
          <w:lang w:val="png_PG" w:bidi="png_PG"/>
        </w:rPr>
        <w:t xml:space="preserve"> Na long dispela taim bai mi kapsaitim spirit bilong mi tu long ol wokboi na ol wokmeri nating.”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30</w:t>
      </w:r>
      <w:r>
        <w:rPr>
          <w:lang w:val="png_PG" w:bidi="png_PG"/>
        </w:rPr>
        <w:t xml:space="preserve"> Bikpela i tok moa olsem, “Bai mi mekim ol narakain samting i kamap long graun na long skai olsem ol mak bilong dispela De. Blut na paia na bikpela smok bai i kamap.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31</w:t>
      </w:r>
      <w:r>
        <w:rPr>
          <w:lang w:val="png_PG" w:bidi="png_PG"/>
        </w:rPr>
        <w:t xml:space="preserve"> Na san bai i kamap tudak na mun bai i kamap retpela olsem blut. Na bihain bai De bilong Bikpela i kamap. Long dispela bikpela De olgeta manmeri bai i pret nogut tru.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32</w:t>
      </w:r>
      <w:r>
        <w:rPr>
          <w:lang w:val="png_PG" w:bidi="png_PG"/>
        </w:rPr>
        <w:t xml:space="preserve"> Na long dispela taim olgeta manmeri i askim mi long helpim ol, bai mi kisim bek ol. Mi Bikpela, mi tok pinis olsem, sampela manmeri i stap long Jerusalem bai i no ken lus. Ol dispela manmeri mi makim bilong mi yet, ol bai i stap gut.”</w:t>
      </w:r>
    </w:p>
    <w:p>
      <w:pPr>
        <w:pStyle w:val="Heading2"/>
      </w:pPr>
      <w:r>
        <w:rPr>
          <w:lang w:val="png_PG" w:bidi="png_PG"/>
        </w:rPr>
        <w:t>Joel 3:1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</w:t>
      </w:r>
      <w:r>
        <w:rPr>
          <w:lang w:val="png_PG" w:bidi="png_PG"/>
        </w:rPr>
        <w:t xml:space="preserve"> Bikpela i tok, “Long dispela taim bai mi mekim ol manmeri bilong Jerusalem na bilong ol arapela hap bilong Juda ol i sindaun gut gen.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</w:t>
      </w:r>
      <w:r>
        <w:rPr>
          <w:lang w:val="png_PG" w:bidi="png_PG"/>
        </w:rPr>
        <w:t xml:space="preserve"> Na bai mi kisim olgeta lain manmeri i kam na bungim ol long dispela ples daun, ol i kolim God Em I Jas. Long dispela ples bai mi mekim kot na skelim olgeta pasin ol i bin mekim long ol manmeri bilong mi. Ol dispela lain i bin kisim graun bilong mi na tilim long ol yet, na ol i mekim ol Israel i ranawe i go nabaut long ol arapela kantri.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3</w:t>
      </w:r>
      <w:r>
        <w:rPr>
          <w:lang w:val="png_PG" w:bidi="png_PG"/>
        </w:rPr>
        <w:t xml:space="preserve"> Ol dispela lain i bin pilai satu bilong makim husat bai i kisim ol manmeri bilong Israel wan wan. Na ol i givim ol pikinini man na meri bilong ol Israel long ol arapela, bilong kisim mani, na long dispela mani ol i baim ol pamukmeri na wain.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4</w:t>
      </w:r>
      <w:r>
        <w:rPr>
          <w:lang w:val="png_PG" w:bidi="png_PG"/>
        </w:rPr>
        <w:t xml:space="preserve"> “Yupela ol pipel bilong taun Tair na Saidon na bilong olgeta hap bilong kantri Filistia, yupela i laik mekim wanem samting long mi? Yupela i ting mi mekim rong na yupela i laik bekim, a? Sapos yupela i ting olsem, orait kwiktaim bai mi bekim long yupela.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5</w:t>
      </w:r>
      <w:r>
        <w:rPr>
          <w:lang w:val="png_PG" w:bidi="png_PG"/>
        </w:rPr>
        <w:t xml:space="preserve"> Yupela i bin kisim silva na gol na planti arapela naispela samting bilong mi na karim i go na putim long ol haus lotu bilong ol giaman god bilong yupela.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6</w:t>
      </w:r>
      <w:r>
        <w:rPr>
          <w:lang w:val="png_PG" w:bidi="png_PG"/>
        </w:rPr>
        <w:t xml:space="preserve"> Yupela i bin kisim ol manmeri bilong Jerusalem na bilong ol arapela hap bilong Juda na bringim ol i go longwe tru, na yupela i larim ol Grik i baim ol, bilong ol i ken kamap ol wokboi na wokmeri nating bilong ol.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7</w:t>
      </w:r>
      <w:r>
        <w:rPr>
          <w:lang w:val="png_PG" w:bidi="png_PG"/>
        </w:rPr>
        <w:t xml:space="preserve"> Tasol nau bai mi kisim ol i kam bek na bai ol i lusim ol ples yupela i bin salim ol i go long en. Na bai mi mekim wankain pasin long yupela olsem yupela i bin mekim long ol.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8</w:t>
      </w:r>
      <w:r>
        <w:rPr>
          <w:lang w:val="png_PG" w:bidi="png_PG"/>
        </w:rPr>
        <w:t xml:space="preserve"> Bai mi larim ol Juda i kalabusim ol pikinini man na meri bilong yupela, na ol Sabea, em ol man bilong longwe ples, ol bai i kam baim ol dispela pikinini long ol Juda, na kisim ol i go bilong kamap wokboi na wokmeri nating. Mi Bikpela, mi tok pinis.”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9</w:t>
      </w:r>
      <w:r>
        <w:rPr>
          <w:lang w:val="png_PG" w:bidi="png_PG"/>
        </w:rPr>
        <w:t xml:space="preserve"> God i tokim Joel long autim dispela tok long olgeta lain manmeri olsem, “Yupela i mas redi long pait. Singautim olgeta soldia i kam bung, na i go bilong pait.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10</w:t>
      </w:r>
      <w:r>
        <w:rPr>
          <w:lang w:val="png_PG" w:bidi="png_PG"/>
        </w:rPr>
        <w:t xml:space="preserve"> Paitim ol bikpela ain bilong brukim graun bai ol i kamap olsem bainat, na paitim ol bikpela naip bai ol i kamap olsem spia. Ol man i no gat strong tu i mas kamap olsem man bilong pait.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11</w:t>
      </w:r>
      <w:r>
        <w:rPr>
          <w:lang w:val="png_PG" w:bidi="png_PG"/>
        </w:rPr>
        <w:t xml:space="preserve"> Yupela olgeta lain pipel bilong ol kantri i stap klostu, yupela i mas i kam hariap na bung long dispela ples daun.” Na Bikpela, yu mas salim ol strongpela soldia bilong yu i kam pait long ol dispela birua.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12</w:t>
      </w:r>
      <w:r>
        <w:rPr>
          <w:lang w:val="png_PG" w:bidi="png_PG"/>
        </w:rPr>
        <w:t xml:space="preserve"> God i tok olsem, “Ol lain manmeri i mas redi na i kam long dispela ples daun, ol i kolim God Em I Jas. Mi Bikpela, bai mi sindaun long dispela ples na kotim olgeta lain pipel bilong ol kantri i stap klostu long Israel.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13</w:t>
      </w:r>
      <w:r>
        <w:rPr>
          <w:lang w:val="png_PG" w:bidi="png_PG"/>
        </w:rPr>
        <w:t xml:space="preserve"> Ol dispela lain i manmeri nogut tru. Olsem na yupela i mas katim ol olsem man i save katim kaikai i mau pinis. Na krungutim ol strong, olsem man i save krungutim pikinini bilong wain long tang ston na wain i pulap tru na i kapsait. Olsem na bai ol dispela lain i bagarap tru.”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14</w:t>
      </w:r>
      <w:r>
        <w:rPr>
          <w:lang w:val="png_PG" w:bidi="png_PG"/>
        </w:rPr>
        <w:t xml:space="preserve"> Planti tausen manmeri bai i bung long ples daun bilong mekim kot. Liklik taim tasol na De bilong Bikpela bai i kamap long dispela ples.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15</w:t>
      </w:r>
      <w:r>
        <w:rPr>
          <w:lang w:val="png_PG" w:bidi="png_PG"/>
        </w:rPr>
        <w:t xml:space="preserve"> Na bai san na mun i kamap tudak, na ol sta bai i no lait moa.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16</w:t>
      </w:r>
      <w:r>
        <w:rPr>
          <w:lang w:val="png_PG" w:bidi="png_PG"/>
        </w:rPr>
        <w:t xml:space="preserve"> Bikpela i stap long maunten Saion long Jerusalem na em i bikmaus moa yet. Singaut bilong en i pairap olsem klaut i pairap, na graun wantaim skai i guria. Tasol Bikpela bai i lukautim olgeta manmeri bilong en na ol i no inap bagarap.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17</w:t>
      </w:r>
      <w:r>
        <w:rPr>
          <w:lang w:val="png_PG" w:bidi="png_PG"/>
        </w:rPr>
        <w:t xml:space="preserve"> Em i tok olsem, “Long dispela taim bai yupela Israel i ken save, mi tasol mi God, Bikpela bilong yupela. Mi stap long Saion, em maunten bilong mi yet. Bai mi mekim Jerusalem i kamap taun bilong mi tasol, na bai ol arapela lain i no inap i go insait long en gen.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18</w:t>
      </w:r>
      <w:r>
        <w:rPr>
          <w:lang w:val="png_PG" w:bidi="png_PG"/>
        </w:rPr>
        <w:t xml:space="preserve"> Long dispela taim ol gaden wain bai i kamap na karamapim ol maunten, na planti bulmakau bai i stap long olgeta liklik maunten. Na bai ol manmeri bilong Juda i gat planti wara. Wanpela wara bai i kam ausait long haus bilong Bikpela na i ran i go long Ples Daun Bilong Ol Diwai Akas.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19</w:t>
      </w:r>
      <w:r>
        <w:rPr>
          <w:lang w:val="png_PG" w:bidi="png_PG"/>
        </w:rPr>
        <w:t xml:space="preserve"> Graun bilong Isip bai i kamap ples drai, na graun bilong Idom bai i kamap ples nating na i no gat man bai i stap long en. Long wanem, dispela tupela lain i bin pait long ol Juda na kilim nating ol manmeri i no gat asua.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20-21</w:t>
      </w:r>
      <w:r>
        <w:rPr>
          <w:lang w:val="png_PG" w:bidi="png_PG"/>
        </w:rPr>
        <w:t xml:space="preserve"> Orait bai mi bekim wankain pasin long ol man i bin kilim ol dispela manmeri. Mi no inap abrusim wanpela bilong ol dispela man i gat asua. Tasol ol manmeri bai i stap oltaim long Jerusalem na long ol arapela hap bilong Juda. Na mi Bikpela bai mi stap long maunten Saion.”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papuanewguinean.bible/" TargetMode="External"/><Relationship Id="rId14" Type="http://schemas.openxmlformats.org/officeDocument/2006/relationships/hyperlink" Target="https://creativecommons.org/licenses/by-nc-nd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