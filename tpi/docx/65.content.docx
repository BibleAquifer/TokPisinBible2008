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Resource: Buk Baibel long Tok Pisin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b/>
          <w:lang w:val="png_PG" w:bidi="png_PG"/>
        </w:rPr>
        <w:t>Buk Baibel long Tok Pisin</w:t>
      </w:r>
      <w:r>
        <w:rPr>
          <w:lang w:val="png_PG" w:bidi="png_PG"/>
        </w:rPr>
        <w:t xml:space="preserve"> © 1969-2008 </w:t>
      </w:r>
      <w:hyperlink r:id="rId13">
        <w:r>
          <w:rPr>
            <w:lang w:val="png_PG" w:bidi="png_PG"/>
          </w:rPr>
          <w:rPr>
            <w:color w:val="0000EE"/>
            <w:u w:val="single"/>
          </w:rPr>
          <w:t>The Bible Society of Papua New Guinea</w:t>
        </w:r>
      </w:hyperlink>
      <w:r>
        <w:rPr>
          <w:lang w:val="png_PG" w:bidi="png_PG"/>
        </w:rPr>
        <w:t xml:space="preserve">, licensed under a </w:t>
      </w:r>
      <w:hyperlink r:id="rId14">
        <w:r>
          <w:rPr>
            <w:lang w:val="png_PG" w:bidi="png_PG"/>
          </w:rPr>
          <w:rPr>
            <w:color w:val="0000EE"/>
            <w:u w:val="single"/>
          </w:rPr>
          <w:t>CC BY-NC-ND 4.0 license</w:t>
        </w:r>
      </w:hyperlink>
      <w:r>
        <w:rPr>
          <w:lang w:val="png_PG" w:bidi="png_PG"/>
        </w:rPr>
        <w:t>.</w:t>
      </w:r>
      <w:r>
        <w:rPr>
          <w:lang w:val="png_PG" w:bidi="png_PG"/>
        </w:rPr>
      </w:r>
      <w:r>
        <w:rPr>
          <w:lang w:val="png_PG" w:bidi="png_PG"/>
        </w:rPr>
      </w:r>
    </w:p>
    <w:p>
      <w:pPr>
        <w:pStyle w:val="Heading1"/>
      </w:pPr>
      <w:r>
        <w:rPr>
          <w:lang w:val="png_PG" w:bidi="png_PG"/>
        </w:rPr>
        <w:t>Buk Baibel long Tok Pisin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 </w:t>
      </w:r>
      <w:r>
        <w:rPr>
          <w:lang w:val="png_PG" w:bidi="png_PG"/>
        </w:rPr>
      </w:r>
      <w:r>
        <w:rPr>
          <w:lang w:val="png_PG" w:bidi="png_PG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png_PG" w:bidi="png_PG"/>
        </w:rPr>
        <w:t>Jude 1:1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</w:t>
      </w:r>
      <w:r>
        <w:rPr>
          <w:lang w:val="png_PG" w:bidi="png_PG"/>
        </w:rPr>
        <w:t xml:space="preserve"> Mi Jut, mi wokboi bilong Jisas Krais, na mi brata bilong Jems. Mi raitim dispela pas long yupela ol manmeri God i bin singautim. God Papa i save laikim yupela tru, na Jisas Krais yet i save lukautim yupela.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2</w:t>
      </w:r>
      <w:r>
        <w:rPr>
          <w:lang w:val="png_PG" w:bidi="png_PG"/>
        </w:rPr>
        <w:t xml:space="preserve"> God i ken mekim pasin bilong marimari na bel isi na pasin bilong laikim tru ol arapela i kamap strong long laip bilong yupela.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3</w:t>
      </w:r>
      <w:r>
        <w:rPr>
          <w:lang w:val="png_PG" w:bidi="png_PG"/>
        </w:rPr>
        <w:t xml:space="preserve"> Ol pren tru, pastaim mi gat bikpela laik long raitim pas bilong tokim yupela long wok God i bin mekim bilong kisim bek yumi olgeta. Tasol nau mi ting mi mas raitim narapela tok long yupela olsem, yupela i mas wok strong long lukautim bilip bilong yupela na long sakim tok bilong ol birua bilong gutnius. God i bin givim dispela wanpela pasin bilong bilip long yumi ol manmeri bilong en, na i no inap wanpela man i senisim tok bilong ol samting yumi bilip long en.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4</w:t>
      </w:r>
      <w:r>
        <w:rPr>
          <w:lang w:val="png_PG" w:bidi="png_PG"/>
        </w:rPr>
        <w:t xml:space="preserve"> Sampela man ol i bin hait i kam insait pinis long sios. Bipo tru God i bin tok olsem, ol dispela kain man i mas kamap long kot bilong God, na ol bai i lus. Ol i save givim baksait long God. Na ol i save senisim tok bilong marimari bilong God, na mekim em i kamap tok bilong ol kain kain pasin nogut. Ol dispela man i save givim baksait long dispela wanpela Hetman, em Bikpela bilong yumi Jisas Krais.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5</w:t>
      </w:r>
      <w:r>
        <w:rPr>
          <w:lang w:val="png_PG" w:bidi="png_PG"/>
        </w:rPr>
        <w:t xml:space="preserve"> Yupela i save pinis long Bikpela, bipo em i kisim bek ol Israel na bringim ol i lusim Isip na i go. Na bihain em i bagarapim ol manmeri i no bilip long em. Yupela i save pinis, tasol mi laik kirapim yupela long tingim dispela samting gen.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6</w:t>
      </w:r>
      <w:r>
        <w:rPr>
          <w:lang w:val="png_PG" w:bidi="png_PG"/>
        </w:rPr>
        <w:t xml:space="preserve"> Na tingim ol dispela ensel ol i no laik i stap gut long dispela wok God i bin givim ol, na ol i lusim ples bilong ol. Olsem na Bikpela i pasim ol long ol sen i save stap oltaim oltaim, na em i kalabusim ol i stap long dispela ples i tudak nogut tru. Ol i wetim De bilong bikpela kot bilong God.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7</w:t>
      </w:r>
      <w:r>
        <w:rPr>
          <w:lang w:val="png_PG" w:bidi="png_PG"/>
        </w:rPr>
        <w:t xml:space="preserve"> Bipo ol man bilong Sodom wantaim Gomora na ol taun i stap klostu long ol, ol i bin mekim pasin wankain olsem ol dispela ensel. Ol i bihainim ol pasin nogut na ol i mekim ol narakain pasin pamuk i nogut tru. Olsem na God i mekim save long ol long paia i stap oltaim. Ol dispela samting i bin kamap bipo, yumi ken tingim ol na yumi no ken bihainim pasin nogut bilong ol dispela lain.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8</w:t>
      </w:r>
      <w:r>
        <w:rPr>
          <w:lang w:val="png_PG" w:bidi="png_PG"/>
        </w:rPr>
        <w:t xml:space="preserve"> Tasol ol dispela man i laik paulim tingting bilong yupela, ol i save bihainim ol dispela pasin. Ol kain kain driman bilong ol i save kirapim ol na ol i mekim ol dotipela pasin long bodi bilong ol. Ol i save bikhet long Bikpela bilong yumi, na ol i save tok nogut long ol nambawan ensel bilong heven tu.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9</w:t>
      </w:r>
      <w:r>
        <w:rPr>
          <w:lang w:val="png_PG" w:bidi="png_PG"/>
        </w:rPr>
        <w:t xml:space="preserve"> Tasol ol ensel i no save tok nogut long ol lain i birua long ol. Taim namba wan ensel Maikel i pait long toktok wantaim Satan long husat bai i kisim bodi bilong Moses, Maikel i no bikhet, na em i no mekim tok nogut long Satan. Nogat. Em i tok olsem, “Bikpela yet i ken krosim yu na tokim yu long pasim maus.”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10</w:t>
      </w:r>
      <w:r>
        <w:rPr>
          <w:lang w:val="png_PG" w:bidi="png_PG"/>
        </w:rPr>
        <w:t xml:space="preserve"> Tasol ol dispela man ol i save tok nogut long olgeta samting ol i no save long as bilong en. Ol i olsem ol abus i no gat tingting, na ol i save bihainim ol laik bilong bodi tasol. Na dispela pasin bilong ol i save bagarapim ol tru.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11</w:t>
      </w:r>
      <w:r>
        <w:rPr>
          <w:lang w:val="png_PG" w:bidi="png_PG"/>
        </w:rPr>
        <w:t xml:space="preserve"> Ol i mas lukaut. Ol i save wokabaut long pasin bilong Kein. Ol i save tingting long pe tasol, olsem Balam, na ol i redi long mekim olgeta kain samting bilong kisim mani. Na ol i bin bikhet long God, olsem Kora, na long dispela pasin ol i lus tru.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12</w:t>
      </w:r>
      <w:r>
        <w:rPr>
          <w:lang w:val="png_PG" w:bidi="png_PG"/>
        </w:rPr>
        <w:t xml:space="preserve"> Olgeta taim yupela i bung na mekim dispela kaikai bilong soim olsem yupela i stap wanbel na i laikim tru ol arapela manmeri bilong God, ol dispela man i save kam na mekim ol pasin i doti long ai bilong God. Ol i no save sem long kaikai olsem ol i stap long bikpela pati, na ol i tingting long ol yet tasol. Ol i olsem ol klaut i no bringim ren i kam, na ol win i save sakim ol i go nabaut. Na ol i olsem ol diwai i no karim kaikai long taim bilong en. Na ol i olsem ol diwai i dai pinis na ol man i kamautim pinis as bilong en. Ol i man bilong i dai tupela taim.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13</w:t>
      </w:r>
      <w:r>
        <w:rPr>
          <w:lang w:val="png_PG" w:bidi="png_PG"/>
        </w:rPr>
        <w:t xml:space="preserve"> Ol i man bilong trabel nabaut, olsem bikpela si i bruk. Na ol pasin nogut ol i no save sem long mekim, ol i kamap ples klia olsem spet bilong biksi i kamap antap long wara. Na ol i stap olsem ol sta i no save bihainim rot bilong ol long skai. Olsem na God i redim pinis ples tudak tru i blak nogut tru, na ol bai i go i stap long en oltaim oltaim.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14</w:t>
      </w:r>
      <w:r>
        <w:rPr>
          <w:lang w:val="png_PG" w:bidi="png_PG"/>
        </w:rPr>
        <w:t xml:space="preserve"> Enok em i namba 7 man i kamap long ol lain tumbuna pikinini bilong Adam, na em i bin autim tok profet long ol samting bai i kamap long ol dispela man nogut. Em i tok olsem, “Mi lukim Bikpela i kam wantaim ol planti tausen ensel bilong en.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15</w:t>
      </w:r>
      <w:r>
        <w:rPr>
          <w:lang w:val="png_PG" w:bidi="png_PG"/>
        </w:rPr>
        <w:t xml:space="preserve"> Em i laik kotim olgeta man na mekim save long ol. Em i laik mekim ol man i no save bihainim em i pilim tru asua bilong olgeta pasin nogut ol i bin mekim. Sampela man bilong mekim sin, ol i save givim baksait long God moa yet. Olsem na God i laik mekim ol dispela man i pilim tru asua bilong ol kain kain tok nogut ol i bin mekim long em.”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16</w:t>
      </w:r>
      <w:r>
        <w:rPr>
          <w:lang w:val="png_PG" w:bidi="png_PG"/>
        </w:rPr>
        <w:t xml:space="preserve"> Ol dispela man ol i save bel nogut long olgeta samting i kamap long ol, na ol i save toktok planti oltaim. Ol i save bihainim ol laik nogut bilong bel bilong ol yet. Ol i save bikmaus na hambak nabaut na litimapim nem bilong ol yet. Na ol i save grisim ol man, bilong mekim ol i bihainim laik bilong ol.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17</w:t>
      </w:r>
      <w:r>
        <w:rPr>
          <w:lang w:val="png_PG" w:bidi="png_PG"/>
        </w:rPr>
        <w:t xml:space="preserve"> Tasol yupela ol brata tru, yupela i mas tingim gen tok bilong samting i laik kamap bihain, em ol aposel bilong Bikpela bilong yumi Jisas Krais, i bin autim.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18</w:t>
      </w:r>
      <w:r>
        <w:rPr>
          <w:lang w:val="png_PG" w:bidi="png_PG"/>
        </w:rPr>
        <w:t xml:space="preserve"> Ol i bin tokim yupela olsem, “Long taim bilong las de, ol man bilong tok bilas bai i kamap, na ol bai i givim baksait long God na bihainim ol laik nogut bilong ol yet.”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19</w:t>
      </w:r>
      <w:r>
        <w:rPr>
          <w:lang w:val="png_PG" w:bidi="png_PG"/>
        </w:rPr>
        <w:t xml:space="preserve"> Ol dispela man i save brukim sios. Ol i save bihainim tingting bilong ol man bilong graun tasol, na Holi Spirit i no i stap long ol.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20</w:t>
      </w:r>
      <w:r>
        <w:rPr>
          <w:lang w:val="png_PG" w:bidi="png_PG"/>
        </w:rPr>
        <w:t xml:space="preserve"> Tasol yupela ol brata tru, oltaim yupela i mas larim bilip bilong yupela i strongim bel bilong yupela, em dispela gutpela bilip God yet i bin givim long yupela. Na oltaim yupela i mas prea long strong bilong Holi Spirit.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21</w:t>
      </w:r>
      <w:r>
        <w:rPr>
          <w:lang w:val="png_PG" w:bidi="png_PG"/>
        </w:rPr>
        <w:t xml:space="preserve"> God i save laikim yupela tru, na yupela i mas i stap klostu long em na larim em i laikim yupela oltaim. Na oltaim yupela i mas wetim Bikpela bilong yumi Jisas Krais, bai em i kamapim sori bilong en long ples klia, na yupela bai i kisim tru laip bilong i stap gut oltaim oltaim.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22</w:t>
      </w:r>
      <w:r>
        <w:rPr>
          <w:lang w:val="png_PG" w:bidi="png_PG"/>
        </w:rPr>
        <w:t xml:space="preserve"> Yupela i mas sori long ol man bilip bilong ol i no strong.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23</w:t>
      </w:r>
      <w:r>
        <w:rPr>
          <w:lang w:val="png_PG" w:bidi="png_PG"/>
        </w:rPr>
        <w:t xml:space="preserve"> Sampela bilong ol i olsem ol i stap pinis long paia, olsem na kwiktaim tumas yupela i mas kisim bek ol. Na long sampela, taim yupela i mekim pasin bilong sori long ol, yupela i mas pret wantaim. Ol i bin bihainim tru ol pasin bilong olpela bel, na ol i kamap doti olgeta, inap ol klos samting bilong ol tu i stap doti. Yupela i mas stap longwe tru long olgeta dispela samting i doti long ai bilong God.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24</w:t>
      </w:r>
      <w:r>
        <w:rPr>
          <w:lang w:val="png_PG" w:bidi="png_PG"/>
        </w:rPr>
        <w:t xml:space="preserve"> God em inap long lukaut gut long yupela na bai yupela i no pundaun. Em inap long bringim yupela i go i stap long gutpela ples bilong en, na bai yupela i no gat asua, na yupela i gat bikpela amamas tru.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25</w:t>
      </w:r>
      <w:r>
        <w:rPr>
          <w:lang w:val="png_PG" w:bidi="png_PG"/>
        </w:rPr>
        <w:t xml:space="preserve"> Dispela wanpela God tasol i stap, na em i bin kisim bek yumi long wok bilong Jisas Krais, Bikpela bilong yumi, na yumi mas litimapim nem bilong en. Em i ken i stap namba wan king, na i gat bikpela strong, na em i ken i stap het bilong olgeta samting. Long olgeta taim bipo em i stap olsem, na nau tu em i stap olsem. Na em bai i stap olsem long olgeta taim bihain. I tru.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ng_PG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papuanewguinean.bible/" TargetMode="External"/><Relationship Id="rId14" Type="http://schemas.openxmlformats.org/officeDocument/2006/relationships/hyperlink" Target="https://creativecommons.org/licenses/by-nc-nd/4.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