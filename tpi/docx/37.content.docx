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Buk Baibel long Tok Pisin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Buk Baibel long Tok Pisin</w:t>
      </w:r>
      <w:r>
        <w:rPr>
          <w:lang w:val="png_PG" w:bidi="png_PG"/>
        </w:rPr>
        <w:t xml:space="preserve"> © 1969-2008 </w:t>
      </w:r>
      <w:hyperlink r:id="rId13">
        <w:r>
          <w:rPr>
            <w:lang w:val="png_PG" w:bidi="png_PG"/>
          </w:rPr>
          <w:rPr>
            <w:color w:val="0000EE"/>
            <w:u w:val="single"/>
          </w:rPr>
          <w:t>The Bible Society of Papua New Guinea</w:t>
        </w:r>
      </w:hyperlink>
      <w:r>
        <w:rPr>
          <w:lang w:val="png_PG" w:bidi="png_PG"/>
        </w:rPr>
        <w:t xml:space="preserve">, licensed under a </w:t>
      </w:r>
      <w:hyperlink r:id="rId14">
        <w:r>
          <w:rPr>
            <w:lang w:val="png_PG" w:bidi="png_PG"/>
          </w:rPr>
          <w:rPr>
            <w:color w:val="0000EE"/>
            <w:u w:val="single"/>
          </w:rPr>
          <w:t>CC BY-NC-ND 4.0 license</w:t>
        </w:r>
      </w:hyperlink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Buk Baibel long Tok Pisin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ng_PG" w:bidi="png_PG"/>
        </w:rPr>
        <w:t>Haggai 1:1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Long taim Darius i stap king bilong kantri Persia, na long namba wan de bilong namba 6 mun bilong namba 2 yia bilong en, Bikpela i givim tok long profet Hagai. Em i mas autim dispela tok long Serubabel, em hetman bilong ol Juda, na long hetpris Josua. Serubabel em i pikinini bilong Sealtiel, na Josua em i pikinini bilong Jehosadak.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Orait Hagai i autim dispela tok long tupela, “God, Bikpela I Gat Olgeta Strong, em i tok, ol manmeri i save tok olsem, ‘Taim bilong wokim gen haus bilong God, em i no kamap yet.’”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Na Bikpela I Gat Olgeta Strong em i givim wanpela tok gen long ol manmeri long maus bilong profet Hagai.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Em i tok olsem, “Ol manmeri bilong mi, bilong wanem yupela i stap long ol gutpela gutpela haus, na haus bilong mi i bagarap i stap?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Yupela i mas tingting planti long ol samting nogut i kamap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Yupela i bin planim planti kaikai, na liklik kaikai tasol i kamap. Yupela i gat sampela kaikai, tasol em i no inap long yupela. Yupela i gat wain bilong dring, tasol em i no inapim laik bilong yupela. Yupela i gat sampela klos, tasol ol i no inap hatim skin bilong yupela long taim bilong kol. Na ol man bilong wok mani i save kisim mani, tasol mani i save pinis kwiktaim olsem ol i putim long paus mani i gat hul.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Mi Bikpela I Gat Olgeta Strong mi tokim yupela olsem, yupela i mas tingim gut as bilong ol dispela samting i kamap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Orait harim. Yupela i mas go antap long ol maunten na kisim ol diwai bilong wokim gen haus bilong mi. Yupela i mas wokim gen, na bai mi amamas. Na yupela i ken lotu long mi na long dispela pasin bai mi kisim biknem.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“Yupela i bin tingting long kisim planti kaikai long gaden, tasol kaikai i no kamap planti. Na taim yupela i bringim kaikai i kam long ples, dispela kaikai i save pinis hariap olsem ol samting win bilong mi i save rausim i go. Harim. Mi mekim olsem, long wanem, yupela olgeta i wok hat long wokim ol haus bilong yupela yet, tasol yupela i no ting long haus bilong mi i bagarap i stap.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Long dispela pasin bilong yupela tasol na ren i no kam daun, na ol kaikai i no kamap long ol gaden.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Mi tasol mi pasim ren na mekim taim bilong bikpela san i kamap long ol maunten na long ol gaden kaikai na long ol gaden wain na long ol diwai oliv. Mi no larim ren i kam daun long olgeta kaikai samting i kamap long graun, na long ol man na long ol abus, na long olgeta kain kaikai yupela i bin planim.”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Taim Serubabel na Josua wantaim ol arapela manmeri bilong Juda i stap wantaim tupela, ol i harim dispela tok, orait ol i mekim olsem God, Bikpela bilong ol i bin tok. Ol i pret, na ol i bihainim tok bilong Hagai, dispela profet God i bin salim i kam long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Orait Hagai i givim tok bilong Bikpela long ol manmeri olsem, “God i tok, ‘Mi Bikpela, bai mi stap wantaim yupela oltaim.’”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Na Bikpela i kirapim tingting bilong olgeta manmeri na ol i wokim haus bilong en. Serubabel na Josua na ol manmeri i stap wantaim tupela, ol i stat long wokim haus bilong God, Bikpela I Gat Olgeta Strong.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Ol i kirapim dispela wok long de namba 24 bilong namba 6 mun bilong namba 2 yia bilong Darius i stap king.</w:t>
      </w:r>
    </w:p>
    <w:p>
      <w:pPr>
        <w:pStyle w:val="Heading2"/>
      </w:pPr>
      <w:r>
        <w:rPr>
          <w:lang w:val="png_PG" w:bidi="png_PG"/>
        </w:rPr>
        <w:t>Haggai 2:1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Long dispela yia tasol, long de namba 21 bilong namba 7 mun, God i givim tok gen long maus bilong profet Hagai.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Em i tokim Hagai long tokim hetman Serubabel na hetpris Josua na ol manmeri olsem,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“Bipo haus bilong mi i gutpela tumas, na ating sampela bilong yupela i bin lukim na i save tingim yet. Tasol nau yupela i lukim i olsem samting nating tasol, a?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Maski, bel bilong yupela olgeta i no ken hevi. Yupela i mas kirap na mekim wok, long wanem, mi stap wantaim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Bipo tru yupela i lusim Isip na i kam, na mi bin promis olsem mi bai i stap wantaim yupela oltaim. Nau tu spirit bilong mi i stap yet wantaim yupela, olsem na yupela i no ken pret.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“Mi Bikpela, mi gat olgeta strong, mi tok olsem, i no longtaim na bai mi mekim ol samting i stap long skai na long graun na long solwara i guria moa yet.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Bai mi mekim ol gavman bilong olgeta kantri tu i guria. Na ol manmeri bai i kisim planti mani samting bilong ol na bringim i kam long dispela ples, na pulimapim long haus bilong 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Ol silva na gol i stap long olgeta kantri, em i bilong mi tasol.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Dispela nupela haus bilong mi bai i kamap gutpela tru na bai i winim olpela haus bilong mi. Na long dispela ples bai mi givim bel isi na planti gutpela samting long ol manmeri bilong mi. Mi God, Bikpela I Gat Olgeta Strong, mi tok pinis.”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Long namba 2 yia bilong Darius i stap king, long de namba 24 bilong namba 9 mun bilong dispela yia, Bikpela I Gat Olgeta Strong i givim narapela tok long profet Hagai.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Em i tok olsem, “Mi laik bai yu painimaut tingting bilong ol pris long dispela askim bilong 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Sapos wanpela man i kisim liklik hap mit ol i bin mekim ofa long en, na em i putim insait long klos bilong en na i karim i go, na sapos klos bilong en i pas long bret o long kaikai ol i bin kukim o long wain o long wel bilong oliv o long arapela kain kaikai, orait dispela kaikai bai i kamap samting bilong mi yet na i tambu, o nogat?” Orait Hagai i go askim ol pris na ol i tok, “Nogat. Em i no inap.”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Na Hagai i askim ol gen olsem, “Sapos wanpela man i putim han long bodi bilong man i dai pinis, orait yumi save, em yet bai i kamap doti long ai bilong God. Orait na sapos bihain em i holim sampela kaikai, ating dispela kaikai bai i kamap doti tu, o nogat?” Na ol pris i bekim tok olsem, “Yes, em bai i kamap doti.”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Orait na Hagai i tok, “Bikpela i tok olsem, ‘Ol dispela manmeri i stap hia wantaim olgeta samting ol i mekim, ol i olsem tasol. Tingting na pasin bilong ol i doti, olsem na olgeta ofa ol i mekim long alta, ol tu i doti tasol long ai bilong mi.’”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Bikpela i tok olsem, “Tingting gut long ol samting i bin kamap long yupela, long taim yupela i no kirapim wanpela wok yet long haus bilong 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Yupela i bin i go long wanpela hip kaikai, na yupela i ting yupela inap long pulimapim 4-pela bek, na em inap long tupela bek tasol. Yupela i bin i go long tang wain na yupela i ting bai yupela i pulimapim 10-pela sospen wain, na wain em inap long 4-pela sospen tasol.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Mi bin salim hatpela win i kam na wanpela kain sik bilong bagarapim olgeta kaikai long gaden, na ais i bin kam daun olsem ren bilong bagarapim olgeta samting yupela i bin planim long gaden. Yupela i bin lukim ol dispela samting, tasol yupela i no tanim bel.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Nau long dispela de namba 24 bilong namba 9 mun yupela i bin stretim graun pinis bilong wokim haus bilong mi. Olsem na nau bai yupela i lukim ol gutpela samting mi laik mekim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19</w:t>
      </w:r>
      <w:r>
        <w:rPr>
          <w:lang w:val="png_PG" w:bidi="png_PG"/>
        </w:rPr>
        <w:t xml:space="preserve"> Tru, i no gat wit i stap long ol bakstua, na ol diwai wain na diwai fik na diwai pomigranet na diwai oliv, ol i no karim kaikai yet. Tasol nau bai mi stat long mekim gut long yupela.”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20</w:t>
      </w:r>
      <w:r>
        <w:rPr>
          <w:lang w:val="png_PG" w:bidi="png_PG"/>
        </w:rPr>
        <w:t xml:space="preserve"> Namba 2 taim long dispela de yet, Bikpela i givim tok long Hagai.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21</w:t>
      </w:r>
      <w:r>
        <w:rPr>
          <w:lang w:val="png_PG" w:bidi="png_PG"/>
        </w:rPr>
        <w:t xml:space="preserve"> Bikpela i tok olsem, “Tokim Serubabel, hetman bilong Juda, olsem, ‘Mi laik sakim ol samting i stap long heven na long graun.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22</w:t>
      </w:r>
      <w:r>
        <w:rPr>
          <w:lang w:val="png_PG" w:bidi="png_PG"/>
        </w:rPr>
        <w:t xml:space="preserve"> Mi laik bagarapim strong bilong ol king na bai ol i no gat strong moa. Na bai mi bagarapim ol karis bilong pait wantaim ol soldia i save sanap long ol. Na olgeta hos bilong pait bai i dai, na ol soldia i save sindaun long ol hos, ol bai i kilim ol wanwok bilong ol yet.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23</w:t>
      </w:r>
      <w:r>
        <w:rPr>
          <w:lang w:val="png_PG" w:bidi="png_PG"/>
        </w:rPr>
        <w:t xml:space="preserve"> Taim dispela samting i kamap, bai mi kisim yu Serubabel, wokman bilong mi, na bai mi mekim yu i kamap man bilong mi tru, na bai yu bosim ol lain manmeri bilong mi. Mi makim yu wanpela tasol, na yu bai i stap olsem ring long pinga bilong mi. Mi God, Bikpela I Gat Olgeta Strong, mi tok pinis.’”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papuanewguinean.bible/" TargetMode="External"/><Relationship Id="rId14" Type="http://schemas.openxmlformats.org/officeDocument/2006/relationships/hyperlink" Target="https://creativecommons.org/licenses/by-nc-nd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