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Resource: Buk Baibel long Tok Pisin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b/>
          <w:lang w:val="png_PG" w:bidi="png_PG"/>
        </w:rPr>
        <w:t>Buk Baibel long Tok Pisin</w:t>
      </w:r>
      <w:r>
        <w:rPr>
          <w:lang w:val="png_PG" w:bidi="png_PG"/>
        </w:rPr>
        <w:t xml:space="preserve"> © 1969-2008 </w:t>
      </w:r>
      <w:hyperlink r:id="rId13">
        <w:r>
          <w:rPr>
            <w:lang w:val="png_PG" w:bidi="png_PG"/>
          </w:rPr>
          <w:rPr>
            <w:color w:val="0000EE"/>
            <w:u w:val="single"/>
          </w:rPr>
          <w:t>The Bible Society of Papua New Guinea</w:t>
        </w:r>
      </w:hyperlink>
      <w:r>
        <w:rPr>
          <w:lang w:val="png_PG" w:bidi="png_PG"/>
        </w:rPr>
        <w:t xml:space="preserve">, licensed under a </w:t>
      </w:r>
      <w:hyperlink r:id="rId14">
        <w:r>
          <w:rPr>
            <w:lang w:val="png_PG" w:bidi="png_PG"/>
          </w:rPr>
          <w:rPr>
            <w:color w:val="0000EE"/>
            <w:u w:val="single"/>
          </w:rPr>
          <w:t>CC BY-NC-ND 4.0 license</w:t>
        </w:r>
      </w:hyperlink>
      <w:r>
        <w:rPr>
          <w:lang w:val="png_PG" w:bidi="png_PG"/>
        </w:rPr>
        <w:t>.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pStyle w:val="Heading1"/>
      </w:pPr>
      <w:r>
        <w:rPr>
          <w:lang w:val="png_PG" w:bidi="png_PG"/>
        </w:rPr>
        <w:t>Buk Baibel long Tok Pisin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 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png_PG" w:bidi="png_PG"/>
        </w:rPr>
        <w:t>2 Thessalonians 1:1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</w:t>
      </w:r>
      <w:r>
        <w:rPr>
          <w:lang w:val="png_PG" w:bidi="png_PG"/>
        </w:rPr>
        <w:t xml:space="preserve"> Mipela Pol na Sailas na Timoti, mipela i raitim dispela pas i go long yupela ol manmeri bilong sios i stap long taun Tesalonaika, yupela ol manmeri i pas wantaim God, Papa bilong yumi, na wantaim Bikpela Jisas Krais.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2</w:t>
      </w:r>
      <w:r>
        <w:rPr>
          <w:lang w:val="png_PG" w:bidi="png_PG"/>
        </w:rPr>
        <w:t xml:space="preserve"> God, Papa bilong yumi, wantaim Bikpela Jisas Krais i ken marimari long yupela na mekim yupela i stap bel isi.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3</w:t>
      </w:r>
      <w:r>
        <w:rPr>
          <w:lang w:val="png_PG" w:bidi="png_PG"/>
        </w:rPr>
        <w:t xml:space="preserve"> Ol brata, olgeta taim mipela i save tingting long yupela na tenkyu long God. I gutpela tru long mipela i mas mekim olsem, long wanem, bilip bilong yupela i kamap strong tru, na yupela olgeta wan wan i save givim bel bilong yupela long ol arapela, na dispela pasin i kamap moa yet.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4</w:t>
      </w:r>
      <w:r>
        <w:rPr>
          <w:lang w:val="png_PG" w:bidi="png_PG"/>
        </w:rPr>
        <w:t xml:space="preserve"> Long dispela as tasol, taim mipela i go nabaut long ol sios bilong God, mipela i save litimapim nem bilong yupela. Mipela i save tokim ol long olgeta pasin nogut ol birua i mekim long yupela, na long olgeta hevi i bin kamap long yupela. Na mipela i save tok olsem, “Ol Tesalonaika i save sanap strong na holimpas bilip bilong ol na karim olgeta dispela hevi na pen.”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5</w:t>
      </w:r>
      <w:r>
        <w:rPr>
          <w:lang w:val="png_PG" w:bidi="png_PG"/>
        </w:rPr>
        <w:t xml:space="preserve"> Long ol dispela samting i kamap long yupela, God i soim yumi olsem, em i mekim stretpela pasin tasol na em i skelim pasin bilong yumi. Yupela i karim pen, long wanem, yupela i laik kirapim kingdom bilong God, na God bai i mekim yupela inap tru long i stap insait long kingdom bilong em.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6</w:t>
      </w:r>
      <w:r>
        <w:rPr>
          <w:lang w:val="png_PG" w:bidi="png_PG"/>
        </w:rPr>
        <w:t xml:space="preserve"> God bai i mekim stretpela pasin olsem. Em bai i bekim hevi long ol man i save givim hevi long yupela.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7</w:t>
      </w:r>
      <w:r>
        <w:rPr>
          <w:lang w:val="png_PG" w:bidi="png_PG"/>
        </w:rPr>
        <w:t xml:space="preserve"> Na em bai i pinisim dispela hevi nau yupela i karim, na givim malolo long yupela na long mipela wantaim. God bai i mekim olsem long taim Bikpela Jisas wantaim olgeta strongpela ensel bilong en i lusim heven na i kamap ples klia. Em bai i kam long bikpela paia tru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8</w:t>
      </w:r>
      <w:r>
        <w:rPr>
          <w:lang w:val="png_PG" w:bidi="png_PG"/>
        </w:rPr>
        <w:t xml:space="preserve"> na em bai i mekim save long ol man i no laik save long God na i no bihainim gutnius bilong Jisas, Bikpela bilong yumi.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9</w:t>
      </w:r>
      <w:r>
        <w:rPr>
          <w:lang w:val="png_PG" w:bidi="png_PG"/>
        </w:rPr>
        <w:t xml:space="preserve"> Ol dispela man bai i kisim pe nogut olsem. Ol bai i stap longwe long Bikpela na long lait bilong bikpela strong bilong em, na ol bai i bagarap i stap oltaim oltaim.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10</w:t>
      </w:r>
      <w:r>
        <w:rPr>
          <w:lang w:val="png_PG" w:bidi="png_PG"/>
        </w:rPr>
        <w:t xml:space="preserve"> Long dispela De God i makim, Bikpela bai i kam na mekim save long ol, tasol olgeta manmeri bilong God, em olgeta manmeri i bin bilip long em, ol bai i litimapim nem bilong em na amamas tru long em. Na yupela tu bai i amamas wantaim ol, long wanem, yupela i bin bilip tru long tok bilong God mipela i bin autim namel long yupela.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11</w:t>
      </w:r>
      <w:r>
        <w:rPr>
          <w:lang w:val="png_PG" w:bidi="png_PG"/>
        </w:rPr>
        <w:t xml:space="preserve"> Mipela i ting long ol dispela samting i laik kamap, na olgeta taim mipela i save prea long God bilong yumi na askim em long helpim yupela. Mipela i laik bai em i ken mekim yupela inap tru long mekim ol pasin em i bin singautim yupela long mekim. Mipela i save prea long em i ken givim strong long yupela, na yupela i ken mekim olgeta gutpela pasin yupela i laik mekim na bilip bilong yupela i kirapim yupela long mekim.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12</w:t>
      </w:r>
      <w:r>
        <w:rPr>
          <w:lang w:val="png_PG" w:bidi="png_PG"/>
        </w:rPr>
        <w:t xml:space="preserve"> Na long dispela pasin yupela i ken litimapim nem bilong Bikpela bilong yumi Jisas, na em i ken litimapim nem bilong yupela tu. God bilong yumi na Bikpela Jisas Krais i ken marimari long yupela na mekim ol dispela samting i kamap long yupela.</w:t>
      </w:r>
    </w:p>
    <w:p>
      <w:pPr>
        <w:pStyle w:val="Heading2"/>
      </w:pPr>
      <w:r>
        <w:rPr>
          <w:lang w:val="png_PG" w:bidi="png_PG"/>
        </w:rPr>
        <w:t>2 Thessalonians 2:1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</w:t>
      </w:r>
      <w:r>
        <w:rPr>
          <w:lang w:val="png_PG" w:bidi="png_PG"/>
        </w:rPr>
        <w:t xml:space="preserve"> Ol brata, nau mipela i laik tok long Bikpela bilong yumi Jisas Krais em bai i kam bek gen, na bai yumi bung wantaim em. Mipela i laik bai yupela i putim yau gut long dispela tok bilong mipela.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2</w:t>
      </w:r>
      <w:r>
        <w:rPr>
          <w:lang w:val="png_PG" w:bidi="png_PG"/>
        </w:rPr>
        <w:t xml:space="preserve"> Ating sampela man i tokim yupela long De bilong Bikpela i kamap pinis. Ating wanpela man i ting Holi Spirit i givim dispela kain tok profet long em, o wanpela man i autim tok bilong God na i mekim dispela tok, o wanpela man i tok mipela i bin raitim pas i gat kain tok olsem i stap long en. Tasol maski yupela i bin harim dispela kain tok long wanem hap, yupela i no ken kirap nogut kwiktaim na pilim hevi long tingting bilong yupela.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3</w:t>
      </w:r>
      <w:r>
        <w:rPr>
          <w:lang w:val="png_PG" w:bidi="png_PG"/>
        </w:rPr>
        <w:t xml:space="preserve"> Yupela i no ken larim wanpela man i giamanim yupela long tok bilong en o long pasin em i mekim. Harim. Dispela De i no inap kamap nating. Nogat. Pastaim planti man bai i bikhet na givim baksait long God. Na man bilong sakim lo bai i kamap ples klia, em dispela man bilong bagarap long hel.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4</w:t>
      </w:r>
      <w:r>
        <w:rPr>
          <w:lang w:val="png_PG" w:bidi="png_PG"/>
        </w:rPr>
        <w:t xml:space="preserve"> Em bai i birua long olgeta samting ol man i save lotu long en na kolim olsem god bilong ol. Na em bai i hambak na litimapim nem bilong em yet na daunim dispela olgeta samting. Olsem na em bai i sindaun insait long haus bilong God, na em bai i autim tok olsem, “Mi yet mi God.”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5</w:t>
      </w:r>
      <w:r>
        <w:rPr>
          <w:lang w:val="png_PG" w:bidi="png_PG"/>
        </w:rPr>
        <w:t xml:space="preserve"> Taim mi stap wantaim yupela mi tokim yupela pinis long dispela samting. Ating yupela i lusim tingting pinis, a?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6</w:t>
      </w:r>
      <w:r>
        <w:rPr>
          <w:lang w:val="png_PG" w:bidi="png_PG"/>
        </w:rPr>
        <w:t xml:space="preserve"> Na yupela i save long dispela samting nau i pasim rot bilong dispela man, bilong em i no ken kamap ples klia yet. Em bai i kamap ples klia long taim God i makim bilong em i mas kamap.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7</w:t>
      </w:r>
      <w:r>
        <w:rPr>
          <w:lang w:val="png_PG" w:bidi="png_PG"/>
        </w:rPr>
        <w:t xml:space="preserve"> Yupela i save, nau dispela pasin bilong sakim lo em i wok hait i stap. Em bai i hait i stap inap long taim dispela man i pasim rot bilong en, em bai i surik i go.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8</w:t>
      </w:r>
      <w:r>
        <w:rPr>
          <w:lang w:val="png_PG" w:bidi="png_PG"/>
        </w:rPr>
        <w:t xml:space="preserve"> Na long dispela taim dispela man bilong sakim lo em bai i kamap ples klia. Na Bikpela Jisas bai i kilim em i dai long win bilong maus bilong em yet. Bikpela bai i kamap ples klia wantaim bikpela lait bilong en, na long dispela lait yet em bai i bagarapim tru dispela man bilong sakim lo.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9</w:t>
      </w:r>
      <w:r>
        <w:rPr>
          <w:lang w:val="png_PG" w:bidi="png_PG"/>
        </w:rPr>
        <w:t xml:space="preserve"> Dispela man bilong sakim lo bai i kamap ples klia long strong bilong Satan tasol. Na long pasin giaman bilong Satan em bai i mekim olgeta kain strongpela wok na ol kain kain giaman mirakel.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10</w:t>
      </w:r>
      <w:r>
        <w:rPr>
          <w:lang w:val="png_PG" w:bidi="png_PG"/>
        </w:rPr>
        <w:t xml:space="preserve"> Na long olgeta giaman bilong pasin nogut em bai i giamanim ol dispela manmeri i wokabaut long rot bilong bagarap. Ol dispela manmeri bai i bagarap, long wanem, taim God i givim tok tru long ol, bai em i ken kisim bek ol, ol i no laikim tru dispela tok.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11</w:t>
      </w:r>
      <w:r>
        <w:rPr>
          <w:lang w:val="png_PG" w:bidi="png_PG"/>
        </w:rPr>
        <w:t xml:space="preserve"> Olsem na God i paulim tru tingting bilong ol, bai ol i bilipim tok giaman.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12</w:t>
      </w:r>
      <w:r>
        <w:rPr>
          <w:lang w:val="png_PG" w:bidi="png_PG"/>
        </w:rPr>
        <w:t xml:space="preserve"> Olsem na olgeta man i no bin bilipim tok tru, na ol i bin amamas long mekim pasin nogut tasol, ol bai i kisim pe nogut long kot bilong God.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13</w:t>
      </w:r>
      <w:r>
        <w:rPr>
          <w:lang w:val="png_PG" w:bidi="png_PG"/>
        </w:rPr>
        <w:t xml:space="preserve"> Tasol ol brata, Bikpela i save laikim yupela tru, na oltaim mipela i pilim olsem mipela i mas tingting long yupela na tenkyu long God long yupela. God i bin makim yupela bilong i stap namel long ol namba wan lain manmeri em i laik kisim bek. Holi Spirit i makim yupela olsem ol gutpela manmeri bilong God yet, na yupela i bilipim tok tru, na long dispela pasin God i kisim bek yupela.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14</w:t>
      </w:r>
      <w:r>
        <w:rPr>
          <w:lang w:val="png_PG" w:bidi="png_PG"/>
        </w:rPr>
        <w:t xml:space="preserve"> Em i laik bai yupela i ken i stap long bikpela lait na strong bilong Bikpela bilong yumi Jisas Krais, olsem na em i singautim yupela pinis long dispela gutnius mipela i bin autim.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15</w:t>
      </w:r>
      <w:r>
        <w:rPr>
          <w:lang w:val="png_PG" w:bidi="png_PG"/>
        </w:rPr>
        <w:t xml:space="preserve"> Olsem na, ol brata, yupela i mas sanap strong. Na olgeta tok bilong God mipela i bin autim long yupela o raitim pas bilong skulim yupela long en, em yupela i mas bihainim.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16</w:t>
      </w:r>
      <w:r>
        <w:rPr>
          <w:lang w:val="png_PG" w:bidi="png_PG"/>
        </w:rPr>
        <w:t xml:space="preserve"> Bikpela bilong yumi Jisas Krais, wantaim God Papa bilong yumi, i laikim yumi tru. Na em i marimari long yumi na i mekim bel bilong yumi i stap gut oltaim oltaim. Na em i helpim yumi long bilip na wetim God i mekim gut tru long yumi.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17</w:t>
      </w:r>
      <w:r>
        <w:rPr>
          <w:lang w:val="png_PG" w:bidi="png_PG"/>
        </w:rPr>
        <w:t xml:space="preserve"> Na em i ken strongim bel bilong yupela, na helpim yupela long bihainim tru olgeta gutpela pasin na long mekim ol gutpela tok.</w:t>
      </w:r>
    </w:p>
    <w:p>
      <w:pPr>
        <w:pStyle w:val="Heading2"/>
      </w:pPr>
      <w:r>
        <w:rPr>
          <w:lang w:val="png_PG" w:bidi="png_PG"/>
        </w:rPr>
        <w:t>2 Thessalonians 3:1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</w:t>
      </w:r>
      <w:r>
        <w:rPr>
          <w:lang w:val="png_PG" w:bidi="png_PG"/>
        </w:rPr>
        <w:t xml:space="preserve"> Ol brata, mipela i gat wanpela tok moa. Em i olsem. Yupela i mas prea long God i ken helpim mipela, na bai tok bilong Bikpela i ken ran i go long olgeta hap na kisim biknem wankain olsem em i bin kisim namel long yupela.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2</w:t>
      </w:r>
      <w:r>
        <w:rPr>
          <w:lang w:val="png_PG" w:bidi="png_PG"/>
        </w:rPr>
        <w:t xml:space="preserve"> Na yupela i mas prea long God i ken kisim bek mipela long han bilong ol man nogut, em ol man i save mekim pasin nogut. Yupela i save, planti man ol i no bilip long Krais.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3</w:t>
      </w:r>
      <w:r>
        <w:rPr>
          <w:lang w:val="png_PG" w:bidi="png_PG"/>
        </w:rPr>
        <w:t xml:space="preserve"> Tasol Bikpela i save mekim pasin i tru. Olsem na yumi inap long bilip tru long em. Em bai i strongim yupela na lukautim yupela, na Satan bai i no inap mekim wanpela samting long yupela.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4</w:t>
      </w:r>
      <w:r>
        <w:rPr>
          <w:lang w:val="png_PG" w:bidi="png_PG"/>
        </w:rPr>
        <w:t xml:space="preserve"> Na Bikpela i mekim mipela i save gut olsem, yupela i mekim olgeta pasin mipela i tok long yupela i mas mekim. Na bihain tu yupela bai i mekim olsem tasol.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5</w:t>
      </w:r>
      <w:r>
        <w:rPr>
          <w:lang w:val="png_PG" w:bidi="png_PG"/>
        </w:rPr>
        <w:t xml:space="preserve"> Mipela i laik bai Bikpela i ken stiaim tingting bilong yupela, na bai yupela i ken save tru long pasin bilong God bilong laikim tru ol manmeri, na long pasin bilong Krais bilong sanap strong na karim hevi.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6</w:t>
      </w:r>
      <w:r>
        <w:rPr>
          <w:lang w:val="png_PG" w:bidi="png_PG"/>
        </w:rPr>
        <w:t xml:space="preserve"> Ol brata, long nem bilong Jisas Krais, Bikpela bilong yumi, mipela i tok strong long yupela olsem, sapos sampela brata i save sindaun nating tasol na ol i no bihainim dispela tok mipela i bin givim long ol, orait yupela i mas i stap longwe long ol.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7</w:t>
      </w:r>
      <w:r>
        <w:rPr>
          <w:lang w:val="png_PG" w:bidi="png_PG"/>
        </w:rPr>
        <w:t xml:space="preserve"> Yupela i save, yupela i mas bihainim pasin bilong mipela. Taim mipela i stap wantaim yupela, mipela i no save sindaun nating.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8</w:t>
      </w:r>
      <w:r>
        <w:rPr>
          <w:lang w:val="png_PG" w:bidi="png_PG"/>
        </w:rPr>
        <w:t xml:space="preserve"> Mipela i no kisim nating sampela kaikai long han bilong yupela. Nogat. Mipela i baim tasol. Mipela i wok strong na mekim planti hatwok moa long san na long nait, bai mipela i no ken putim hevi long yupela.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9</w:t>
      </w:r>
      <w:r>
        <w:rPr>
          <w:lang w:val="png_PG" w:bidi="png_PG"/>
        </w:rPr>
        <w:t xml:space="preserve"> I no olsem mipela i no inap long kisim kaikai samting long yupela. Nogat. Mipela inap tru long kisim, tasol mipela i no kisim, long wanem, mipela i laik soim yupela long gutpela pasin yupela yet i mas bihainim.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10</w:t>
      </w:r>
      <w:r>
        <w:rPr>
          <w:lang w:val="png_PG" w:bidi="png_PG"/>
        </w:rPr>
        <w:t xml:space="preserve"> Yupela i save, taim mipela i stap yet wantaim yupela, mipela i givim tok long yupela olsem, sapos man i no laik mekim wok, orait em i no ken kisim kaikai.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11</w:t>
      </w:r>
      <w:r>
        <w:rPr>
          <w:lang w:val="png_PG" w:bidi="png_PG"/>
        </w:rPr>
        <w:t xml:space="preserve"> Tasol nau mipela i harim tok long sampela bilong yupela ol i sindaun nating tasol. Ol i no mekim wanpela wok. Nogat. Ol i wok long toktok nabaut tasol long olgeta samting bilong ol arapela man, em i no samting bilong ol.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12</w:t>
      </w:r>
      <w:r>
        <w:rPr>
          <w:lang w:val="png_PG" w:bidi="png_PG"/>
        </w:rPr>
        <w:t xml:space="preserve"> Orait nau long nem bilong Bikpela Jisas Krais mipela i givim strongpela tok long ol dispela man olsem, ol i mas sindaun gut, na ol i mas mekim wok, bai ol i ken lukautim ol yet long kaikai samting.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13</w:t>
      </w:r>
      <w:r>
        <w:rPr>
          <w:lang w:val="png_PG" w:bidi="png_PG"/>
        </w:rPr>
        <w:t xml:space="preserve"> Ol brata, yupela i no ken les long mekim gutpela pasin.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14</w:t>
      </w:r>
      <w:r>
        <w:rPr>
          <w:lang w:val="png_PG" w:bidi="png_PG"/>
        </w:rPr>
        <w:t xml:space="preserve"> Sapos wanpela man i no bihainim olgeta tok mipela i raitim long dispela pas, orait yupela i mas makim gut dispela man na yupela i mas i stap longwe long em, bai em i ken sem long pasin em i mekim.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15</w:t>
      </w:r>
      <w:r>
        <w:rPr>
          <w:lang w:val="png_PG" w:bidi="png_PG"/>
        </w:rPr>
        <w:t xml:space="preserve"> Mipela i no tok long yupela i mas tingim em i olsem birua bilong yupela. Nogat. Yupela i mas tingim em i brata, na yupela i mas givim tok long em bilong stretim tingting bilong em.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16</w:t>
      </w:r>
      <w:r>
        <w:rPr>
          <w:lang w:val="png_PG" w:bidi="png_PG"/>
        </w:rPr>
        <w:t xml:space="preserve"> Bikpela, em i as bilong pasin bilong bel isi, oltaim em i ken mekim yupela i stap bel isi long olgeta samting. Bikpela i ken i stap wantaim yupela olgeta.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17</w:t>
      </w:r>
      <w:r>
        <w:rPr>
          <w:lang w:val="png_PG" w:bidi="png_PG"/>
        </w:rPr>
        <w:t xml:space="preserve"> Mi Pol mi yet mi raitim dispela tok gude long yupela. Mi save raitim dispela kain tok long olgeta pas mi raitim. Em i olsem mak bilong ol pas bilong mi.</w:t>
      </w:r>
    </w:p>
    <w:p>
      <w:pPr/>
      <w:r>
        <w:rPr>
          <w:lang w:val="png_PG" w:bidi="png_PG"/>
        </w:rPr>
      </w:r>
      <w:r>
        <w:rPr>
          <w:vertAlign w:val="superscript"/>
          <w:lang w:val="png_PG" w:bidi="png_PG"/>
        </w:rPr>
        <w:t>18</w:t>
      </w:r>
      <w:r>
        <w:rPr>
          <w:lang w:val="png_PG" w:bidi="png_PG"/>
        </w:rPr>
        <w:t xml:space="preserve"> Marimari bilong Bikpela bilong yumi Jisas Krais i ken i stap wantaim yupela olgeta.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ng_PG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papuanewguinean.bible/" TargetMode="External"/><Relationship Id="rId14" Type="http://schemas.openxmlformats.org/officeDocument/2006/relationships/hyperlink" Target="https://creativecommons.org/licenses/by-nc-nd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