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Colossians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Mi Pol, mi aposel bilong Krais Jisas. Long laik bilong em yet God i makim mi olsem aposel. Mi wantaim brata Timoti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mitupela i raitim dispela pas long yupela ol manmeri bilong God i stap long taun Kolosi, yupela ol bratasusa i bilip long Krais. God Papa bilong yumi em i ken marimari long yupela na mekim bel bilong yupela i stap isi.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Taim mitupela i mekim prea, oltaim mitupela i save tingting long yupela na tenkyu long God, em i Papa bilong Bikpela bilong yumi, Jisas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4-6</w:t>
      </w:r>
      <w:r>
        <w:rPr>
          <w:lang w:val="png_PG" w:bidi="png_PG"/>
        </w:rPr>
        <w:t xml:space="preserve"> Mitupela i harim pinis tok long yupela olsem, taim tok tru bilong gutnius i kamap long yupela na yupela i harim, yupela i bin bilip long dispela gutpela samting God i makim bilong yupela na i putim i stap long heven na yupela i wet long kisim. Olsem na yupela i save bilip tru long Krais Jisas na givim bel bilong yupela long olgeta manmeri bilong God. Long olgeta hap bilong graun ol i wok long autim dispela gutnius, na planti manmeri i bilip na bihainim, na pasin bilong ol i kamap gutpela. Na wankain pasin i bin kamap namel long yupela, stat long namba wan de yupela i harim gutnius bilong marimari bilong God na yupela i save tru 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Epafras i bin skulim yupela long tok bilong dispela gutnius, na yupela i save pinis long en. Epafras em i gutpela wokman bilong Krais. Em i wanwok bilong mipela, na mipela i save laikim em tru. Em i save helpim yupela na mekim gut tru wok bilong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Em i tokim mitupela long dispela pasin bilong laikim tru ol manmeri bilong God, Holi Spirit i bin givim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Olsem na stat long namba wan de mitupela i bin harim long gutpela pasin bilong yupela, oltaim mitupela i save prea na askim God long helpim yupela, bai yupela i ken save gut tru long laik bilong em. Na bai Holi Spirit i ken givim yupela olkain gutpela save na tingting, na dispela i ken pulap tru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Olsem bai yupela inap wokabaut long pasin bilong ol manmeri tru bilong Bikpela, na bai em i laikim olgeta pasin bilong yupela. Na bai yupela i mekim planti kain gutpela wok. Na bai yupela i save long God, na oltaim dispela save bai i kamap bikpela moa.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Na mitupela i save beten olsem, long gutpela bikpela strong bilong em yet, God i ken givim olgeta kain strong long yupela, bai yupela inap sanap strong na karim olgeta hevi, na bai yupela i stap isi na wetim taim ol hevi i pinis. Na bai yupela i amamas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na tenkyu long Papa. Em i bin mekim yupela i bihainim ol gutpela pasin, inap long yupela i ken kisim ol gutpela gutpela samting em i bin makim bilong yupela. Bai yupela i kisim wantaim olgeta manmeri bilong God, em ol dispela lain i stap long lait bilong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Yumi bin i stap aninit long strong bilong tudak, na em i bin kisim bek yumi na putim yumi insait long lain bilong Pikinini bilong en, em dispela Pikinini em i save laikim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Pikinini Bilong God em i bin baim bek yumi na lusim ol sin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Yumi no inap lukim God, tasol Pikinini Bilong God em i wankain olsem God yet. Em i namba wan pikinini bilong God, na em i stap het tru bilong olgeta samting God i bin mekim ol i kamap.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Long han bilong dispela Pikinini, God i bin wokim olgeta samting long heven na long graun. Em i wokim olgeta samting yumi save lukim na samting yumi no inap lukim, olsem ol kain kain strongpela ensel na ol strongpela spirit na olgeta kain samting i gat strong. Em i bin wokim olgeta samting, na olgeta samting i bilong em yet.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Taim olgeta dispela samting i no kamap yet, em i stap. Na em i save mekim olgeta samting i stap gut na i wok gut wantaim.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Em i het bilong sios, na sios em i bodi bilong em. Em yet i as bilong laip bilong sios. Em i namba wan man i bin kirap bek long matmat, olsem na em yet i ken i stap het bilong olgeta samting.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God i laik bai olgeta laip na pasin bilong em yet i mas i stap long dispela Pikinini, olsem na God yet i pulap tru 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Na God i laik mekim olgeta samting i kamap wanbel wantaim em, em ol samting bilong graun na ol samting bilong heven tu. Olsem na em i larim Krais i dai long diwai kros, na blut bilong en i kapsait, na long dispela pasin God i daunim pasin birua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Bipo yupela i stap longwe long Krais. Long tingting bilong yupela, yupela i birua long em, na yupela i bin wok long mekim ol pasin nogut.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Tasol Krais i dai pinis long diwai kros, na long dispela pasin God i mekim yupela i kamap wanbel wantaim em. Em i mekim olsem bilong bringim yupela i kam long em, na yupela i ken i stap holi na klin na i no gat asua long ai bilong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Tasol yupela i mas holimpas bilip na sanap strong tru. Nogut wanpela samting i pulim yupela, na yupela i lusim pasin bilong bilip strong long dispela gutnius yupela i bin harim. Mi Pol mi bin kamap wokman bilong dispela gutnius, na mipela i bin autim long olgeta manmeri i stap long graun.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24</w:t>
      </w:r>
      <w:r>
        <w:rPr>
          <w:lang w:val="png_PG" w:bidi="png_PG"/>
        </w:rPr>
        <w:t xml:space="preserve"> Nau mi amamas long karim pen bilong helpim yupela. Na mi laik helpim sios bilong Krais, em bodi bilong em yet. Pen Krais i karim bilong helpim sios, em i no pinis yet. Na long pen mi karim long bodi bilong mi yet, mi laik inapim dispela pen bilong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25</w:t>
      </w:r>
      <w:r>
        <w:rPr>
          <w:lang w:val="png_PG" w:bidi="png_PG"/>
        </w:rPr>
        <w:t xml:space="preserve"> God yet i bin makim mi na mi kamap wokman bilong sios, bilong helpim yupela. Na mi gat wok bilong autim tru olgeta tok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26</w:t>
      </w:r>
      <w:r>
        <w:rPr>
          <w:lang w:val="png_PG" w:bidi="png_PG"/>
        </w:rPr>
        <w:t xml:space="preserve"> Long olgeta taim bipo dispela tok i stap hait, na olgeta lain manmeri i no bin save long en. Tasol nau em i kamap ples klia pinis long ai bilong ol manmeri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27</w:t>
      </w:r>
      <w:r>
        <w:rPr>
          <w:lang w:val="png_PG" w:bidi="png_PG"/>
        </w:rPr>
        <w:t xml:space="preserve"> Long laik bilong em yet, God i bin soim dispela tok hait long yumi ol manmeri bilong en, bai yumi ken save, dispela tok em i gutpela tru na em inap helpim olgeta manmeri bilong olgeta lain. Dispela tok hait em i olsem. Krais i stap wantaim yupela, na yupela i wetim em i bringim yupela i go i stap wantaim em na bai yupela i kisim ol gutpela gutpela samting bilong en i stap long heven.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28</w:t>
      </w:r>
      <w:r>
        <w:rPr>
          <w:lang w:val="png_PG" w:bidi="png_PG"/>
        </w:rPr>
        <w:t xml:space="preserve"> Mipela i save autim gutnius bilong Krais long olgeta wan wan man. Mipela i bihainim gutpela tingting na save na mipela i save skulim ol na givim strongpela tok long ol, long wanem, mipela i laik bai ol i kamap strongpela Kristen tru na bai mipela i ken bringim ol i go 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29</w:t>
      </w:r>
      <w:r>
        <w:rPr>
          <w:lang w:val="png_PG" w:bidi="png_PG"/>
        </w:rPr>
        <w:t xml:space="preserve"> Olsem na long olgeta bikpela strong Krais i save givim mi, mi save hatwok tru long mekim dispela wok.</w:t>
      </w:r>
    </w:p>
    <w:p>
      <w:pPr>
        <w:pStyle w:val="Heading2"/>
      </w:pPr>
      <w:r>
        <w:rPr>
          <w:lang w:val="png_PG" w:bidi="png_PG"/>
        </w:rPr>
        <w:t>Colossians 2:1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Mi laik yupela i mas save olsem, mi save hatwok moa bilong helpim yupela wantaim ol manmeri bilong sios i stap long taun Laodisia, na olgeta arapela manmeri i no bin lukim pes bilong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Mi save mekim dispela wok bilong strongim bel bilong yupela olgeta na bilong kirapim yupela long laikim tru ol arapela manmeri bilong God na long i stap wanbel tru wantaim ol. Mi laik bai yupela i kisim gutpela tingting, na bai dispela i strongim bilip bilong yupela. Na mi laik bai yupela i save gut long as bilong tok hait bilong God. Krais yet em i as bilong dispela tok hait.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Olgeta kain save na tingting hait i pulap long Krais, olsem mani i pulap long beng.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Mi no laik bai wanpela man i tok gris long yupela na giamanim yupela, olsem na mi mekim dispela tok.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Mi no i stap wantaim yupela. Tasol long tingting bilong mi, i olsem mi stap wantaim yupela, na mi amamas long lukim yupela i wok stret na i bilip strong 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Yupela i kisim pinis Bikpela Krais Jisas, olsem na yupela i mas wokabaut wantaim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Yupela i mas sanap strong long em, olsem diwai i sanap strong long graun, na olsem haus i sanap strong antap long strongpela pos. Yupela i mas bilip strong long dispela gutnius mipela i bin skulim yupela long en, na oltaim yupela i mas tenkyu 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Yupela i mas lukaut gut, nogut wanpela man i autim olkain giaman save na toktok nating long yupela na em i mekim yupela i bihainim tingting bilong en. Ol dispela kain man i save kisim tingting bilong ol tumbuna na bilong ol spirit i save bosim ol samting bilong skai na graun. Ol i no save bihainim tingting bilong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Yupela i save, Krais em i kamap man olsem yumi, na olgeta laip bilong God i pulap tru 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Em i het bilong olgeta kain samting i gat strong. Yupela i bilong Krais, olsem na God i givim laip long yupela, na dispela laip i pulap tru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Yupela i pas wantaim em, na yupela i kisim pasin tru bilong katim skin. Em i no samting bilong bodi. Nogat. Long pasin bilong Krais yumi rausim pinis ol pasin bilong olpela bel. Dispela em i pasin tru bilong katim skin.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Long taim yupela i kisim baptais, yupela i pas wantaim Krais, na God i planim yupela long matmat wantaim Krais. Na yupela i bilip long wok God i bin mekim bilong kirapim Krais long matmat, na long taim yupela i kisim baptais em i kirapim bek yupela wantaim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Bipo yupela i save mekim ol kain kain rong, na yupela i bihainim pasin bilong olpela bel, na dispela i kilim yupela i dai. Tasol God i mekim yupela i kisim laip wantaim Krais, na God i bin lusim olgeta rong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Lo i bin kotim yumi na kamapim ol rong bilong yumi, na mekim yumi i stap aninit long ol tok na strong bilong en. Tasol God i bin rausim olgeta dispela tok bilong kotim yumi, na em i pinisim strong bilong lo na nilim em long diwai kros bilong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Em i pinisim strong bilong ol strongpela spirit na olgeta kain samting i gat strong. Long diwai kros God i soim olgeta man olsem em i winim pinis ol dispela samting na i mekim ol i kamap olsem samting nating.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Olsem na yupela i no ken larim wanpela man i sutim tok long yupela, na tok yupela i no bihainim ol lo bilong kaikai na dring na ol lo bilong ol bikpela de bilong lotu na bilong ol lotu bilong nupela mun na bilong de Sabat.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Dispela ol samting ol i olsem ol piksa nating bilong ol samting i laik kamap bihain. Tasol Krais em i samting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Sapos wanpela man i autim tok long samting em i bin lukim long driman, na sapos em i tok long yupela i mas daunim yupela yet na lotu long ol ensel, orait yupela i no ken larim em i daunim yupela. Ol dispela kain man i save bihainim tingting bilong olpela bel na ol i ting ol yet i gat gutpela save tru,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na ol i no save holimpas Krais, em i het tru bilong yumi. Dispela het i save givim kaikai long olgeta hap bilong bodi bilong en, na em i mekim olgeta skru rop samting bilong bodi i pas gut wantaim. Olsem na bodi i kamap bikpela long strong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Yupela i dai pinis wantaim Krais na yupela i no i stap moa aninit long strong bilong ol spirit i save bosim ol samting bilong skai na graun. Olsem na watpo nau yupela i save wokabaut olsem ol man bilong graun? Bilong wanem yupela i save bihainim ol kain lo olsem,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“Yu no ken holim, yu no ken kaikai, yu no ken larim em i pas long skin bilong yu”?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Kain lo olsem i tok long ol samting yumi mekim wok long ol na wantu ol i save bagarap. Ol man tasol i bin kamapim ol dispela lo na skulim yumi long bihainim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Tru, ol dispela kain lo i luk olsem ol bai i kirapim yumi long lotu, na long daunim bel bilong yumi na hatim tru bodi bilong yumi. Olsem na sampela man i ting ol dispela lo i bihainim gutpela tingting na save. Tasol ol dispela lo i no inap helpim yumi long daunim tru ol pasin bilong olpela bel.</w:t>
      </w:r>
    </w:p>
    <w:p>
      <w:pPr>
        <w:pStyle w:val="Heading2"/>
      </w:pPr>
      <w:r>
        <w:rPr>
          <w:lang w:val="png_PG" w:bidi="png_PG"/>
        </w:rPr>
        <w:t>Colossians 3:1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God i kirapim yupela pinis wantaim Krais, olsem na yupela i mas wok long kisim ol samting bilong antap. Long dispela ples antap, Krais i sindaun long sia king bilong en long han sut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Oltaim yupela i mas tingting long ol samting bilong antap. Yupela i no ken tingting long ol samting bilong graun.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Yupela i dai pinis, na laip bilong yupela i stap hait wantaim Krais na yupela i pas 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Krais em i as bilong laip bilong yupela. Na taim em i kamap ples klia, bai yupela tu i kamap wantaim em long bikpela lait na bilas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Olsem na yupela i mas kilim i dai olgeta pasin bilong dispela graun i stap long bel bilong yupela. Mi tok long olkain pasin olsem, pasin pamuk na pasin doti, na pasin bilong bel i kirap long mekim ol pasin nogut, na pasin bilong mangal long ol samting bilong narapela man. Dispela pasin bilong mangal em i wankain olsem pasin bilong lotu long giaman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God i redim pinis pe nogut bilong givim long olgeta man i save mekim ol dispela kain pasin, em ol man i save sakim tok bilong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Bipo yupela tu i save wokabaut wantaim ol dispela man, na yupela i save mekim dispela olgeta pasin.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Tasol nau yupela i mas rausim olgeta kain pasin nogut, em pasin bilong kros na belhat na bel nogut, na pasin bilong tok nogut long ol arapela na pasin bilong mekim toktok i doti.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Yupela wan wan i no ken giamanim ol arapela Kristen, long wanem, yupela i rausim pinis olgeta pasin bilong olpela bel,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na yupela i kamap nupela man pinis. God i bin mekim yupela i kamap nupela man, na oltaim em i save givim planti gutpela save long yupela, na em i mekim yupela i kamap nupela na yupela i kamap wankain olsem em yet.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Na yumi man i kamap nupela pinis, yumi olgeta i stap wankain tasol. Yumi no ken ting moa olsem yumi bilong lain Grik o bilong lain Juda, na yumi bin katim skin o yumi no bin katim skin, na yumi bilong kain kain tok ples o bilong kain kain kantri, na yumi stap wokboi nating o yumi stap fri, long wanem, Krais tasol i stap, na Krais yet i stap insait long yumi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God em i makim yupela pinis, na yupela i stap ol lain manmeri bilong en, na em i save laikim yupela tru. Olsem na yupela i mas kisim olkain pasin olsem. Yupela i mas sori tru long ol arapela na mekim gut long ol. Yupela i mas daunim yupela yet na mekim pasin isi long ol man, na yupela i no ken belhat kwik long ol man i rongim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Sapos wanpela man namel long yupela em i gat tok long narapela brata i bin mekim rong long em, orait em i mas karim dispela hevi na lusim sin bilong dispela brata. Bikpela em i lusim pinis sin bilong yupela, na olsem tasol yupela tu i mas lusim sin bilong ol arapela.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Yupela i mas givim bel bilong yupela long ol arapela manmeri. Dispela pasin i winim tru olgeta arapela pasin, na em i save mekim ol arapela gutpela pasin i kamap strong na i wok bung wantaim.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Krais i save givim bel isi long yumi na mekim yumi i stap wanbel, na dispela bel isi i ken bosim tru bel bilong yupela. God i bin singautim yupela bai yupela i ken kamap wanpela bodi tasol na i stap wanbel tru. Na yupela i mas tenkyu long God oltaim.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Yupela i mas larim tok bilong Krais i stap strong insait long bel bilong yupela. Yupela wan wan i mas skulim ol arapela Kristen na givim gutpela tingting na save long ol, bai ol i ken mekim gutpela pasin tasol. Yupela i mas tenkyu long God long bel bilong yupela, na yupela i mas singim ol song bilong Buk Song na ol arapela song bilong lotu na ol song Holi Spirit i kamapim long bel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Long toktok bilong yupela na long wok bilong yupela na long olgeta samting yupela i mekim, yupela i mas mekim long nem bilong Bikpela Jisas. Na long nem bilong em yupela i mas tenkyu long God Papa.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Yupela meri, yupela i mas i stap aninit long ol man bilong yupela. Dispela pasin em i stret long ai bilong Bikpela.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Yupela man, yupela i mas laikim tru ol meri bilong yupela, na yupela i no ken mekim nogut bel bilong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Yupela pikinini, yupela i mas bihainim tok bilong papamama bilong yupela long olgeta samting. Bikpela i save laikim dispela kain pasin.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Yupela papa, yupela i no ken mekim ol pikinini bilong yupela i kros, nogut ol i pilim olsem ol i no inap mekim wanpela gutpela wok.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Yupela wokboi i mas bihainim olgeta tok bilong ol bosman bilong yupela. Nogut yupela i ting long grisim ol na yupela i mekim gutpela wok long taim ol i stap klostu tasol. Nogat. Yupela i mas pret long Bikpela, na oltaim yupela i mas tingting tasol long ol rot bilong mekim gutpela wok.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Olgeta samting yupela i mekim, yupela i mas wok strong na mekim. I no olsem yupela i mekim wok bilong ol man. Nogat. Yupela i mekim wok bilong Bikpela.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24</w:t>
      </w:r>
      <w:r>
        <w:rPr>
          <w:lang w:val="png_PG" w:bidi="png_PG"/>
        </w:rPr>
        <w:t xml:space="preserve"> Yupela i save, bihain Bikpela bai i givim pe long yupela, em ol dispela gutpela samting em i makim pinis bilong ol manmeri bilong en. Tingim. Yupela i stap ol wokboi bilong Krais, na em tasol em i Bosman tru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25</w:t>
      </w:r>
      <w:r>
        <w:rPr>
          <w:lang w:val="png_PG" w:bidi="png_PG"/>
        </w:rPr>
        <w:t xml:space="preserve"> Na man i mekim rong, em bai i kisim pe bilong dispela rong em i bin mekim. God i save skelim pasin bilong olgeta manmeri long wankain pasin tasol.</w:t>
      </w:r>
    </w:p>
    <w:p>
      <w:pPr>
        <w:pStyle w:val="Heading2"/>
      </w:pPr>
      <w:r>
        <w:rPr>
          <w:lang w:val="png_PG" w:bidi="png_PG"/>
        </w:rPr>
        <w:t>Colossians 4:1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Yupela bosman bilong ol wokboi, yupela i mas mekim gutpela na stretpela pasin long ol. Yupela i save, yupela tu i gat Bosman i stap long heven.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Yupela i mas holim strong pasin bilong prea. Na long taim yupela i prea, yupela i mas tingting gut na yupela i mas tenkyu 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Yupela i mas prea long God i ken helpim mipela tu. Yupela i mas askim em long opim rot bilong mipela i ken autim tok bilong Krais. Dispela tok bipo em i bin i stap hait, na nau em i kamap ples klia pinis. Tasol ol man i no laik harim dispela tok, na ol i bin putim mi long kalabus.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Yupela i mas prea bai mi ken autim klia dispela tok, olsem God i laik bai mi mas mekim.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Taim yupela i stap wantaim ol man i stap ausait long sios, yupela i mas bihainim gutpela tingting na mekim ol stretpela pasin. Oltaim yupela i mas redi long soim pasin bilong Krais 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Oltaim yupela i mas mekim gutpela tok tasol, em olkain tok ol man i save laik long harim. Yupela i mas tingting gut na traim long bekim gut tok bilong olgeta man.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Tikikus bai i tokim yupela long olgeta wok mi mekim. Tikikus em i wanwok na brata tru bilong yumi, na em i gutpela wokman tru bilong Bikpela.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Mi salim em i kam long yupela long dispela as tasol, bilong yupela i ken save long mipela i stap olsem wanem, na bilong em i ken strongim bel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Mi salim Onesimus i kam wantaim Tikikus. Onesimus em i gutpela brata tru bilong yumi, na em i wantok bilong yupela. Tupela bai i tokim yupela long olgeta samting i bin kamap long hia.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Aristarkus, em i kalabus wantaim mi, em i tok gude long yupela. Na Mak, em kandere bilong Barnabas, em tu i tok gude long yupela. Sapos em i kam long yupela, orait yupela i mas amamas long kisim em, olsem mi bin salim tok na tokim yupela pinis.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Na Jisas, ol i kolim Jastus, em tu i tok gude long yupela. Long lain bilong ol Juda, dispela ol man tasol i save wok wantaim mi long kirapim kingdom bilong God, na ol i helpim mi gut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Epafras em i tok gude long yupela. Em i wantok bilong yupela na em i wokman bilong Krais Jisas. Oltaim em i save strong long prea na askim God long helpim yupela long sanap strong olsem ol Kristen i kisim pinis pasin bilong God na i save gut tru long olgeta laik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Mi laik tokim yupela olsem, em i save hatwok tru long helpim yupela wantaim ol manmeri bilong ol sios i stap long taun Laodisia na taun Hierapolis.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Na Luk, dispela dokta mipela i save laikim tumas, em wantaim Demas tupela i tok gude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Mi laik bai yupela i givim gude bilong mi long ol brata i stap long taun Laodisia. Na givim gude tu long Nimfa wantaim ol manmeri bilong sios i save bung long haus bilong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Taim yupela i ritim pinis dispela pas, orait yupela i mas salim i go long sios bilong Laodisia, bai ol tu i ken ritim. Na pas mi salim i go long ol Laodisia, em yupela tu i mas ritim.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Na yupela tokim Arkipus olsem, “Yu mas lukautim gut dispela wok yu bin kisim long Bikpela, na yu mas mekim gut dispela wok.”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Mi Pol, mi yet mi raitim dispela tok gude long yupela. Yupela i mas tingting long mi, mi stap yet long kalabus. Marimari bilong God i ken i stap wantaim yupela.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